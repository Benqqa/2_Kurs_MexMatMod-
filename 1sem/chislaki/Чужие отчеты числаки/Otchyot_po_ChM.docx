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F39A82" w14:textId="058AE151" w:rsidR="00C6554A" w:rsidRPr="008B5277" w:rsidRDefault="0018318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F29B52" wp14:editId="775E4D70">
                <wp:simplePos x="0" y="0"/>
                <wp:positionH relativeFrom="margin">
                  <wp:posOffset>393700</wp:posOffset>
                </wp:positionH>
                <wp:positionV relativeFrom="paragraph">
                  <wp:posOffset>-500380</wp:posOffset>
                </wp:positionV>
                <wp:extent cx="4197096" cy="5022850"/>
                <wp:effectExtent l="0" t="0" r="0" b="63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096" cy="5022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7B196" w14:textId="77777777" w:rsidR="0018318D" w:rsidRPr="0018318D" w:rsidRDefault="0018318D" w:rsidP="0018318D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18318D">
                              <w:rPr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  <w:t>С</w:t>
                            </w:r>
                            <w:r w:rsidRPr="0018318D">
                              <w:rPr>
                                <w:sz w:val="32"/>
                                <w:szCs w:val="32"/>
                                <w:lang w:val="ru-RU"/>
                              </w:rPr>
                              <w:t>анкт-Петербургский государственный политехнический университет</w:t>
                            </w:r>
                          </w:p>
                          <w:p w14:paraId="3E94C286" w14:textId="77777777" w:rsidR="0018318D" w:rsidRPr="0018318D" w:rsidRDefault="0018318D" w:rsidP="0018318D">
                            <w:pPr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18318D">
                              <w:rPr>
                                <w:szCs w:val="28"/>
                                <w:lang w:val="ru-RU"/>
                              </w:rPr>
                              <w:t>Кафедра “Прикладная математика”</w:t>
                            </w:r>
                          </w:p>
                          <w:p w14:paraId="6BF77242" w14:textId="77777777" w:rsidR="0018318D" w:rsidRDefault="0018318D" w:rsidP="0018318D">
                            <w:pPr>
                              <w:rPr>
                                <w:lang w:val="ru-RU"/>
                              </w:rPr>
                            </w:pPr>
                          </w:p>
                          <w:p w14:paraId="77CDB154" w14:textId="77777777" w:rsidR="0018318D" w:rsidRDefault="0018318D" w:rsidP="0018318D">
                            <w:pPr>
                              <w:rPr>
                                <w:lang w:val="ru-RU"/>
                              </w:rPr>
                            </w:pPr>
                          </w:p>
                          <w:p w14:paraId="2918D63C" w14:textId="77777777" w:rsidR="0018318D" w:rsidRDefault="0018318D" w:rsidP="0018318D">
                            <w:pPr>
                              <w:rPr>
                                <w:lang w:val="ru-RU"/>
                              </w:rPr>
                            </w:pPr>
                          </w:p>
                          <w:p w14:paraId="38DF72DF" w14:textId="77777777" w:rsidR="0018318D" w:rsidRDefault="0018318D" w:rsidP="0018318D">
                            <w:pPr>
                              <w:rPr>
                                <w:lang w:val="ru-RU"/>
                              </w:rPr>
                            </w:pPr>
                          </w:p>
                          <w:p w14:paraId="1E7A21C7" w14:textId="77777777" w:rsidR="0018318D" w:rsidRPr="0018318D" w:rsidRDefault="0018318D" w:rsidP="0018318D">
                            <w:pPr>
                              <w:rPr>
                                <w:lang w:val="ru-RU"/>
                              </w:rPr>
                            </w:pPr>
                          </w:p>
                          <w:p w14:paraId="26BEA42E" w14:textId="77777777" w:rsidR="0018318D" w:rsidRPr="0018318D" w:rsidRDefault="0018318D" w:rsidP="0018318D">
                            <w:pPr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18318D">
                              <w:rPr>
                                <w:szCs w:val="28"/>
                                <w:lang w:val="ru-RU"/>
                              </w:rPr>
                              <w:t xml:space="preserve">Отчет по курсовой работе по дисциплине </w:t>
                            </w:r>
                          </w:p>
                          <w:p w14:paraId="7AAD4AC1" w14:textId="02F46D37" w:rsidR="0018318D" w:rsidRDefault="0018318D" w:rsidP="0018318D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“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Численные методы</w:t>
                            </w:r>
                            <w:r>
                              <w:rPr>
                                <w:szCs w:val="28"/>
                              </w:rPr>
                              <w:t>”</w:t>
                            </w:r>
                          </w:p>
                          <w:p w14:paraId="792B843F" w14:textId="77777777" w:rsidR="0018318D" w:rsidRPr="0018318D" w:rsidRDefault="0018318D" w:rsidP="0018318D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29B52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31pt;margin-top:-39.4pt;width:330.5pt;height:39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" fillcolor="white [3201]" stroked="f" strokeweight=".5pt">
                <v:textbox>
                  <w:txbxContent>
                    <w:p w14:paraId="67E7B196" w14:textId="77777777" w:rsidR="0018318D" w:rsidRPr="0018318D" w:rsidRDefault="0018318D" w:rsidP="0018318D">
                      <w:pPr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 w:rsidRPr="0018318D">
                        <w:rPr>
                          <w:color w:val="000000" w:themeColor="text1"/>
                          <w:sz w:val="32"/>
                          <w:szCs w:val="32"/>
                          <w:lang w:val="ru-RU"/>
                        </w:rPr>
                        <w:t>С</w:t>
                      </w:r>
                      <w:r w:rsidRPr="0018318D">
                        <w:rPr>
                          <w:sz w:val="32"/>
                          <w:szCs w:val="32"/>
                          <w:lang w:val="ru-RU"/>
                        </w:rPr>
                        <w:t>анкт-Петербургский государственный политехнический университет</w:t>
                      </w:r>
                    </w:p>
                    <w:p w14:paraId="3E94C286" w14:textId="77777777" w:rsidR="0018318D" w:rsidRPr="0018318D" w:rsidRDefault="0018318D" w:rsidP="0018318D">
                      <w:pPr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18318D">
                        <w:rPr>
                          <w:szCs w:val="28"/>
                          <w:lang w:val="ru-RU"/>
                        </w:rPr>
                        <w:t>Кафедра “Прикладная математика”</w:t>
                      </w:r>
                    </w:p>
                    <w:p w14:paraId="6BF77242" w14:textId="77777777" w:rsidR="0018318D" w:rsidRDefault="0018318D" w:rsidP="0018318D">
                      <w:pPr>
                        <w:rPr>
                          <w:lang w:val="ru-RU"/>
                        </w:rPr>
                      </w:pPr>
                    </w:p>
                    <w:p w14:paraId="77CDB154" w14:textId="77777777" w:rsidR="0018318D" w:rsidRDefault="0018318D" w:rsidP="0018318D">
                      <w:pPr>
                        <w:rPr>
                          <w:lang w:val="ru-RU"/>
                        </w:rPr>
                      </w:pPr>
                    </w:p>
                    <w:p w14:paraId="2918D63C" w14:textId="77777777" w:rsidR="0018318D" w:rsidRDefault="0018318D" w:rsidP="0018318D">
                      <w:pPr>
                        <w:rPr>
                          <w:lang w:val="ru-RU"/>
                        </w:rPr>
                      </w:pPr>
                    </w:p>
                    <w:p w14:paraId="38DF72DF" w14:textId="77777777" w:rsidR="0018318D" w:rsidRDefault="0018318D" w:rsidP="0018318D">
                      <w:pPr>
                        <w:rPr>
                          <w:lang w:val="ru-RU"/>
                        </w:rPr>
                      </w:pPr>
                    </w:p>
                    <w:p w14:paraId="1E7A21C7" w14:textId="77777777" w:rsidR="0018318D" w:rsidRPr="0018318D" w:rsidRDefault="0018318D" w:rsidP="0018318D">
                      <w:pPr>
                        <w:rPr>
                          <w:lang w:val="ru-RU"/>
                        </w:rPr>
                      </w:pPr>
                    </w:p>
                    <w:p w14:paraId="26BEA42E" w14:textId="77777777" w:rsidR="0018318D" w:rsidRPr="0018318D" w:rsidRDefault="0018318D" w:rsidP="0018318D">
                      <w:pPr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18318D">
                        <w:rPr>
                          <w:szCs w:val="28"/>
                          <w:lang w:val="ru-RU"/>
                        </w:rPr>
                        <w:t xml:space="preserve">Отчет по курсовой работе по дисциплине </w:t>
                      </w:r>
                    </w:p>
                    <w:p w14:paraId="7AAD4AC1" w14:textId="02F46D37" w:rsidR="0018318D" w:rsidRDefault="0018318D" w:rsidP="0018318D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“</w:t>
                      </w:r>
                      <w:r>
                        <w:rPr>
                          <w:szCs w:val="28"/>
                          <w:lang w:val="ru-RU"/>
                        </w:rPr>
                        <w:t>Численные методы</w:t>
                      </w:r>
                      <w:r>
                        <w:rPr>
                          <w:szCs w:val="28"/>
                        </w:rPr>
                        <w:t>”</w:t>
                      </w:r>
                    </w:p>
                    <w:p w14:paraId="792B843F" w14:textId="77777777" w:rsidR="0018318D" w:rsidRPr="0018318D" w:rsidRDefault="0018318D" w:rsidP="0018318D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bookmarkEnd w:id="0"/>
    <w:bookmarkEnd w:id="1"/>
    <w:bookmarkEnd w:id="2"/>
    <w:bookmarkEnd w:id="3"/>
    <w:bookmarkEnd w:id="4"/>
    <w:p w14:paraId="359D1ED2" w14:textId="77777777" w:rsidR="0018318D" w:rsidRPr="0018318D" w:rsidRDefault="0018318D" w:rsidP="0018318D">
      <w:pPr>
        <w:jc w:val="center"/>
        <w:rPr>
          <w:szCs w:val="28"/>
          <w:lang w:val="ru-RU"/>
        </w:rPr>
      </w:pPr>
      <w:r w:rsidRPr="0018318D">
        <w:rPr>
          <w:szCs w:val="28"/>
          <w:lang w:val="ru-RU"/>
        </w:rPr>
        <w:t xml:space="preserve">Отчет по курсовой работе по дисциплине </w:t>
      </w:r>
    </w:p>
    <w:p w14:paraId="67B43B33" w14:textId="77777777" w:rsidR="0018318D" w:rsidRPr="0018318D" w:rsidRDefault="0018318D" w:rsidP="0018318D">
      <w:pPr>
        <w:jc w:val="center"/>
        <w:rPr>
          <w:szCs w:val="28"/>
          <w:lang w:val="ru-RU"/>
        </w:rPr>
      </w:pPr>
      <w:r w:rsidRPr="0018318D">
        <w:rPr>
          <w:szCs w:val="28"/>
          <w:lang w:val="ru-RU"/>
        </w:rPr>
        <w:t>“Алгоритмы и структуры данных”</w:t>
      </w:r>
    </w:p>
    <w:p w14:paraId="6F815231" w14:textId="672FF8CC" w:rsidR="00C6554A" w:rsidRPr="0096502C" w:rsidRDefault="00C6554A" w:rsidP="00C6554A">
      <w:pPr>
        <w:pStyle w:val="ContactInfo"/>
        <w:rPr>
          <w:lang w:val="ru-RU"/>
        </w:rPr>
      </w:pPr>
      <w:r w:rsidRPr="0096502C">
        <w:rPr>
          <w:lang w:val="ru-RU"/>
        </w:rPr>
        <w:br w:type="page"/>
      </w:r>
      <w:bookmarkStart w:id="5" w:name="_GoBack"/>
      <w:bookmarkEnd w:id="5"/>
    </w:p>
    <w:p w14:paraId="190A6B39" w14:textId="555D9E27" w:rsidR="00B80449" w:rsidRDefault="0096502C" w:rsidP="00EB0DB1">
      <w:pPr>
        <w:pStyle w:val="Heading1"/>
        <w:jc w:val="center"/>
        <w:rPr>
          <w:lang w:val="ru-RU"/>
        </w:rPr>
      </w:pPr>
      <w:r>
        <w:rPr>
          <w:lang w:val="ru-RU"/>
        </w:rPr>
        <w:lastRenderedPageBreak/>
        <w:t>Отчёт</w:t>
      </w:r>
    </w:p>
    <w:p w14:paraId="4F3B066E" w14:textId="17AC2717" w:rsidR="00C6554A" w:rsidRPr="0096502C" w:rsidRDefault="00EB0DB1" w:rsidP="00EB0DB1">
      <w:pPr>
        <w:pStyle w:val="Heading1"/>
        <w:jc w:val="center"/>
        <w:rPr>
          <w:lang w:val="ru-RU"/>
        </w:rPr>
      </w:pPr>
      <w:r>
        <w:rPr>
          <w:lang w:val="ru-RU"/>
        </w:rPr>
        <w:t>п</w:t>
      </w:r>
      <w:r w:rsidR="0096502C">
        <w:rPr>
          <w:lang w:val="ru-RU"/>
        </w:rPr>
        <w:t>о</w:t>
      </w:r>
      <w:r w:rsidRPr="00EB0DB1">
        <w:rPr>
          <w:lang w:val="ru-RU"/>
        </w:rPr>
        <w:t xml:space="preserve"> </w:t>
      </w:r>
      <w:r w:rsidR="0096502C">
        <w:rPr>
          <w:lang w:val="ru-RU"/>
        </w:rPr>
        <w:t>лабораторной</w:t>
      </w:r>
      <w:r w:rsidRPr="00EB0DB1">
        <w:rPr>
          <w:lang w:val="ru-RU"/>
        </w:rPr>
        <w:t xml:space="preserve"> </w:t>
      </w:r>
      <w:r>
        <w:rPr>
          <w:lang w:val="ru-RU"/>
        </w:rPr>
        <w:t>работе</w:t>
      </w:r>
      <w:r w:rsidR="0096502C">
        <w:rPr>
          <w:lang w:val="ru-RU"/>
        </w:rPr>
        <w:t xml:space="preserve"> «</w:t>
      </w:r>
      <w:r w:rsidR="0096502C" w:rsidRPr="0096502C">
        <w:rPr>
          <w:lang w:val="ru-RU"/>
        </w:rPr>
        <w:t>Решение алгебраических и трансцендентных уравнений</w:t>
      </w:r>
      <w:r w:rsidR="0096502C" w:rsidRPr="00613FC8">
        <w:rPr>
          <w:lang w:val="ru-RU"/>
        </w:rPr>
        <w:t>»</w:t>
      </w:r>
      <w:r w:rsidR="00FE2E74">
        <w:rPr>
          <w:lang w:val="ru-RU"/>
        </w:rPr>
        <w:t>(методы половинного деления и хорд)</w:t>
      </w:r>
    </w:p>
    <w:p w14:paraId="267281B4" w14:textId="746EA2A1" w:rsidR="00163E85" w:rsidRPr="00613FC8" w:rsidRDefault="0096502C" w:rsidP="0096502C">
      <w:pPr>
        <w:pStyle w:val="Heading2"/>
        <w:rPr>
          <w:lang w:val="ru-RU"/>
        </w:rPr>
      </w:pPr>
      <w:r w:rsidRPr="00613FC8">
        <w:rPr>
          <w:lang w:val="ru-RU"/>
        </w:rPr>
        <w:t>Формулировка задачи и её формализация</w:t>
      </w:r>
    </w:p>
    <w:p w14:paraId="584BCCE4" w14:textId="3328D876" w:rsidR="00EB188B" w:rsidRDefault="0096502C" w:rsidP="0096502C">
      <w:pPr>
        <w:rPr>
          <w:lang w:val="ru-RU"/>
        </w:rPr>
      </w:pPr>
      <w:r>
        <w:rPr>
          <w:lang w:val="ru-RU"/>
        </w:rPr>
        <w:t xml:space="preserve">Решить 2 уравнения (трансцендентное и алгебраическое) с помощью двух методов: метода половинного деления и метода хорд. </w:t>
      </w:r>
      <w:r w:rsidRPr="0096502C">
        <w:rPr>
          <w:lang w:val="ru-RU"/>
        </w:rPr>
        <w:t>Для алгебраического уравнения аналитически найти промежутки для его</w:t>
      </w:r>
      <w:r>
        <w:rPr>
          <w:lang w:val="ru-RU"/>
        </w:rPr>
        <w:t xml:space="preserve"> </w:t>
      </w:r>
      <w:r w:rsidRPr="0096502C">
        <w:rPr>
          <w:lang w:val="ru-RU"/>
        </w:rPr>
        <w:t>корней по теореме о верхней границе</w:t>
      </w:r>
      <w:r>
        <w:rPr>
          <w:lang w:val="ru-RU"/>
        </w:rPr>
        <w:t xml:space="preserve">. </w:t>
      </w:r>
      <w:r w:rsidRPr="0096502C">
        <w:rPr>
          <w:lang w:val="ru-RU"/>
        </w:rPr>
        <w:t xml:space="preserve">Средствами пакета </w:t>
      </w:r>
      <w:r w:rsidRPr="0096502C">
        <w:t>MATLAB</w:t>
      </w:r>
      <w:r w:rsidRPr="0096502C">
        <w:rPr>
          <w:lang w:val="ru-RU"/>
        </w:rPr>
        <w:t xml:space="preserve"> реализовать графическую интерпретацию для одного</w:t>
      </w:r>
      <w:r>
        <w:rPr>
          <w:lang w:val="ru-RU"/>
        </w:rPr>
        <w:t xml:space="preserve"> </w:t>
      </w:r>
      <w:r w:rsidRPr="0096502C">
        <w:rPr>
          <w:lang w:val="ru-RU"/>
        </w:rPr>
        <w:t>из методов (3-4 итерации). Сравнить результаты вычислений с результатами, полученными с</w:t>
      </w:r>
      <w:r>
        <w:rPr>
          <w:lang w:val="ru-RU"/>
        </w:rPr>
        <w:t xml:space="preserve"> </w:t>
      </w:r>
      <w:r w:rsidRPr="0096502C">
        <w:rPr>
          <w:lang w:val="ru-RU"/>
        </w:rPr>
        <w:t xml:space="preserve">помощью </w:t>
      </w:r>
      <w:r w:rsidRPr="0096502C">
        <w:t>fzero</w:t>
      </w:r>
      <w:r w:rsidRPr="0096502C">
        <w:rPr>
          <w:lang w:val="ru-RU"/>
        </w:rPr>
        <w:t>. Исследовать влияние заданной точности вычислений и начального приближения на</w:t>
      </w:r>
      <w:r>
        <w:rPr>
          <w:lang w:val="ru-RU"/>
        </w:rPr>
        <w:t xml:space="preserve"> </w:t>
      </w:r>
      <w:r w:rsidRPr="0096502C">
        <w:rPr>
          <w:lang w:val="ru-RU"/>
        </w:rPr>
        <w:t>число итераций для двух уравнений</w:t>
      </w:r>
      <w:r>
        <w:rPr>
          <w:lang w:val="ru-RU"/>
        </w:rPr>
        <w:t>.</w:t>
      </w:r>
    </w:p>
    <w:p w14:paraId="4104F458" w14:textId="77777777" w:rsidR="007A1C59" w:rsidRPr="00EB188B" w:rsidRDefault="007A1C59" w:rsidP="0096502C">
      <w:pPr>
        <w:rPr>
          <w:lang w:val="ru-RU"/>
        </w:rPr>
      </w:pPr>
    </w:p>
    <w:p w14:paraId="6F0030ED" w14:textId="2FA9A3C3" w:rsidR="00EB188B" w:rsidRDefault="00EB188B" w:rsidP="0096502C">
      <w:pPr>
        <w:rPr>
          <w:rFonts w:eastAsiaTheme="minorEastAsia"/>
          <w:color w:val="000000"/>
          <w:sz w:val="19"/>
          <w:szCs w:val="19"/>
          <w:lang w:val="ru-RU"/>
        </w:rPr>
      </w:pPr>
      <w:r>
        <w:rPr>
          <w:lang w:val="ru-RU"/>
        </w:rPr>
        <w:t xml:space="preserve">Алгебраическое уравнение: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r>
          <w:rPr>
            <w:rFonts w:ascii="Cambria Math" w:hAnsi="Cambria Math" w:cs="Consolas"/>
            <w:color w:val="000000"/>
            <w:sz w:val="19"/>
            <w:szCs w:val="19"/>
            <w:lang w:val="ru-RU"/>
          </w:rPr>
          <m:t xml:space="preserve">= </m:t>
        </m:r>
        <m:r>
          <m:rPr>
            <m:sty m:val="p"/>
          </m:rPr>
          <w:rPr>
            <w:rFonts w:ascii="Cambria Math" w:hAnsi="Cambria Math" w:cs="Consolas"/>
            <w:color w:val="000000"/>
            <w:sz w:val="19"/>
            <w:szCs w:val="19"/>
            <w:lang w:val="ru-RU"/>
          </w:rPr>
          <m:t>2.9127</m:t>
        </m:r>
        <m:sSup>
          <m:sSupPr>
            <m:ctrlPr>
              <w:rPr>
                <w:rFonts w:ascii="Cambria Math" w:hAnsi="Cambria Math" w:cs="Consolas"/>
                <w:color w:val="000000"/>
                <w:sz w:val="19"/>
                <w:szCs w:val="19"/>
                <w:lang w:val="ru-RU"/>
              </w:rPr>
            </m:ctrlPr>
          </m:sSupPr>
          <m:e>
            <m:r>
              <w:rPr>
                <w:rFonts w:ascii="Cambria Math" w:hAnsi="Cambria Math" w:cs="Consolas"/>
                <w:color w:val="000000"/>
                <w:sz w:val="19"/>
                <w:szCs w:val="19"/>
              </w:rPr>
              <m:t>x</m:t>
            </m:r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</w:rPr>
            </m:ctrlPr>
          </m:e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Consolas"/>
            <w:color w:val="000000"/>
            <w:sz w:val="19"/>
            <w:szCs w:val="19"/>
            <w:lang w:val="ru-RU"/>
          </w:rPr>
          <m:t>+1.4726</m:t>
        </m:r>
        <m:sSup>
          <m:sSupPr>
            <m:ctrlPr>
              <w:rPr>
                <w:rFonts w:ascii="Cambria Math" w:hAnsi="Cambria Math" w:cs="Consolas"/>
                <w:color w:val="000000"/>
                <w:sz w:val="19"/>
                <w:szCs w:val="19"/>
                <w:lang w:val="ru-RU"/>
              </w:rPr>
            </m:ctrlPr>
          </m:sSupPr>
          <m:e>
            <m:r>
              <w:rPr>
                <w:rFonts w:ascii="Cambria Math" w:hAnsi="Cambria Math" w:cs="Consolas"/>
                <w:color w:val="000000"/>
                <w:sz w:val="19"/>
                <w:szCs w:val="19"/>
                <w:lang w:val="ru-RU"/>
              </w:rPr>
              <m:t>x</m:t>
            </m:r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ru-RU"/>
              </w:rPr>
            </m:ctrlPr>
          </m:e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ru-RU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onsolas"/>
            <w:color w:val="000000"/>
            <w:sz w:val="19"/>
            <w:szCs w:val="19"/>
            <w:lang w:val="ru-RU"/>
          </w:rPr>
          <m:t>+ 12.5882</m:t>
        </m:r>
        <m:sSup>
          <m:sSupPr>
            <m:ctrlPr>
              <w:rPr>
                <w:rFonts w:ascii="Cambria Math" w:hAnsi="Cambria Math" w:cs="Consolas"/>
                <w:color w:val="000000"/>
                <w:sz w:val="19"/>
                <w:szCs w:val="19"/>
                <w:lang w:val="ru-RU"/>
              </w:rPr>
            </m:ctrlPr>
          </m:sSupPr>
          <m:e>
            <m:r>
              <w:rPr>
                <w:rFonts w:ascii="Cambria Math" w:hAnsi="Cambria Math" w:cs="Consolas"/>
                <w:color w:val="000000"/>
                <w:sz w:val="19"/>
                <w:szCs w:val="19"/>
                <w:lang w:val="ru-RU"/>
              </w:rPr>
              <m:t>x</m:t>
            </m:r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ru-RU"/>
              </w:rPr>
            </m:ctrlPr>
          </m:e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ru-RU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onsolas"/>
            <w:color w:val="000000"/>
            <w:sz w:val="19"/>
            <w:szCs w:val="19"/>
            <w:lang w:val="ru-RU"/>
          </w:rPr>
          <m:t>+27.43171</m:t>
        </m:r>
        <m:r>
          <w:rPr>
            <w:rFonts w:ascii="Cambria Math" w:hAnsi="Cambria Math" w:cs="Consolas"/>
            <w:color w:val="000000"/>
            <w:sz w:val="19"/>
            <w:szCs w:val="19"/>
            <w:lang w:val="ru-RU"/>
          </w:rPr>
          <m:t>x</m:t>
        </m:r>
        <m:r>
          <m:rPr>
            <m:sty m:val="p"/>
          </m:rPr>
          <w:rPr>
            <w:rFonts w:ascii="Cambria Math" w:hAnsi="Cambria Math" w:cs="Consolas"/>
            <w:color w:val="000000"/>
            <w:sz w:val="19"/>
            <w:szCs w:val="19"/>
            <w:lang w:val="ru-RU"/>
          </w:rPr>
          <m:t>+2.6488</m:t>
        </m:r>
      </m:oMath>
    </w:p>
    <w:p w14:paraId="7561D5BA" w14:textId="77E47F2F" w:rsidR="00EB188B" w:rsidRDefault="00EB188B" w:rsidP="0096502C">
      <w:pPr>
        <w:rPr>
          <w:rFonts w:eastAsiaTheme="minorEastAsia"/>
          <w:lang w:val="ru-RU"/>
        </w:rPr>
      </w:pPr>
      <w:r>
        <w:rPr>
          <w:lang w:val="ru-RU"/>
        </w:rPr>
        <w:t xml:space="preserve">Трансцендентное уравнение: </w:t>
      </w:r>
      <m:oMath>
        <m:r>
          <w:rPr>
            <w:rFonts w:ascii="Cambria Math" w:hAnsi="Cambria Math"/>
            <w:lang w:val="ru-RU"/>
          </w:rPr>
          <m:t xml:space="preserve">x- 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 sin</m:t>
        </m:r>
        <m:r>
          <w:rPr>
            <w:rFonts w:ascii="Cambria Math" w:hAnsi="Cambria Math"/>
            <w:lang w:val="ru-RU"/>
          </w:rPr>
          <m:t>⁡x=0.25</m:t>
        </m:r>
      </m:oMath>
    </w:p>
    <w:p w14:paraId="575752E3" w14:textId="6BFE3087" w:rsidR="00EB188B" w:rsidRPr="00AE4FB5" w:rsidRDefault="00EB0DB1" w:rsidP="0096502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Определение корня:</w:t>
      </w:r>
      <w:r w:rsidR="00AE4FB5" w:rsidRPr="00AE4FB5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x^*∊</m:t>
        </m:r>
        <m:r>
          <w:rPr>
            <w:rFonts w:ascii="Cambria Math" w:eastAsiaTheme="minorEastAsia" w:hAnsi="Cambria Math"/>
          </w:rPr>
          <m:t>R</m:t>
        </m:r>
      </m:oMath>
      <w:r w:rsidR="00AE4FB5">
        <w:rPr>
          <w:rFonts w:eastAsiaTheme="minorEastAsia"/>
          <w:lang w:val="ru-RU"/>
        </w:rPr>
        <w:t xml:space="preserve"> называется корнем уравнения, если </w:t>
      </w:r>
      <w:r w:rsidR="0087095E">
        <w:rPr>
          <w:rFonts w:eastAsiaTheme="minorEastAsia"/>
          <w:lang w:val="ru-RU"/>
        </w:rPr>
        <w:t>при подстановке обращает уравнение в тождество.</w:t>
      </w:r>
    </w:p>
    <w:p w14:paraId="37C9CC19" w14:textId="77777777" w:rsidR="00EB0DB1" w:rsidRDefault="00EB0DB1" w:rsidP="0096502C">
      <w:pPr>
        <w:rPr>
          <w:rFonts w:eastAsiaTheme="minorEastAsia"/>
          <w:lang w:val="ru-RU"/>
        </w:rPr>
      </w:pPr>
    </w:p>
    <w:p w14:paraId="4C13A023" w14:textId="5361F226" w:rsidR="00EB188B" w:rsidRPr="00EB188B" w:rsidRDefault="00EB188B" w:rsidP="00EB188B">
      <w:pPr>
        <w:pStyle w:val="Heading2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Алгоритмы методов</w:t>
      </w:r>
    </w:p>
    <w:p w14:paraId="27F3381B" w14:textId="6990A2FD" w:rsidR="00EB188B" w:rsidRDefault="00EB188B" w:rsidP="00EB188B">
      <w:pPr>
        <w:pStyle w:val="Heading3"/>
        <w:rPr>
          <w:lang w:val="ru-RU"/>
        </w:rPr>
      </w:pPr>
      <w:r>
        <w:rPr>
          <w:lang w:val="ru-RU"/>
        </w:rPr>
        <w:t>Метод половинного деления</w:t>
      </w:r>
    </w:p>
    <w:p w14:paraId="38BC3209" w14:textId="77777777" w:rsidR="00EB188B" w:rsidRDefault="009F33BB" w:rsidP="00EB188B">
      <w:pPr>
        <w:rPr>
          <w:lang w:val="ru-RU"/>
        </w:rPr>
      </w:pPr>
      <w:r>
        <w:rPr>
          <w:lang w:val="ru-RU"/>
        </w:rPr>
        <w:t xml:space="preserve">Если знаки на концах промежутка различны, то на промежутке есть корень. </w:t>
      </w:r>
    </w:p>
    <w:p w14:paraId="26D84F06" w14:textId="61D330BA" w:rsidR="009F33BB" w:rsidRPr="00EB0DB1" w:rsidRDefault="008E32C0" w:rsidP="00EB188B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lang w:val="ru-RU"/>
            </w:rPr>
            <m:t>∙f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</m:d>
          <m:r>
            <w:rPr>
              <w:rFonts w:ascii="Cambria Math" w:hAnsi="Cambria Math"/>
              <w:lang w:val="ru-RU"/>
            </w:rPr>
            <m:t>&lt;0 → x 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a, b</m:t>
              </m:r>
            </m:e>
          </m:d>
          <m:r>
            <w:rPr>
              <w:rFonts w:ascii="Cambria Math" w:hAnsi="Cambria Math"/>
              <w:lang w:val="ru-RU"/>
            </w:rPr>
            <m:t xml:space="preserve"> and ∃ C= 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a+b</m:t>
              </m:r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lang w:val="ru-RU"/>
            </w:rPr>
            <m:t xml:space="preserve"> :f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C</m:t>
              </m:r>
            </m:e>
          </m:d>
          <m:r>
            <w:rPr>
              <w:rFonts w:ascii="Cambria Math" w:hAnsi="Cambria Math"/>
              <w:lang w:val="ru-RU"/>
            </w:rPr>
            <m:t>∙f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</m:d>
          <m:r>
            <w:rPr>
              <w:rFonts w:ascii="Cambria Math" w:hAnsi="Cambria Math"/>
              <w:lang w:val="ru-RU"/>
            </w:rPr>
            <m:t xml:space="preserve">&lt;0… </m:t>
          </m:r>
        </m:oMath>
      </m:oMathPara>
    </w:p>
    <w:p w14:paraId="61BB0B97" w14:textId="4BBEAB01" w:rsidR="00EB0DB1" w:rsidRDefault="0087095E" w:rsidP="0087095E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00956" wp14:editId="2DE0A9A7">
                <wp:simplePos x="0" y="0"/>
                <wp:positionH relativeFrom="column">
                  <wp:posOffset>1873250</wp:posOffset>
                </wp:positionH>
                <wp:positionV relativeFrom="paragraph">
                  <wp:posOffset>253365</wp:posOffset>
                </wp:positionV>
                <wp:extent cx="1149350" cy="431800"/>
                <wp:effectExtent l="0" t="0" r="1270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465EF" w14:textId="3C92BD47" w:rsidR="009131D7" w:rsidRPr="0087095E" w:rsidRDefault="009131D7" w:rsidP="0087095E">
                            <w:pPr>
                              <w:jc w:val="center"/>
                            </w:pPr>
                            <w:r w:rsidRPr="0087095E">
                              <w:t xml:space="preserve">C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a+b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000956" id="Rectangle 3" o:spid="_x0000_s1027" style="position:absolute;margin-left:147.5pt;margin-top:19.95pt;width:90.5pt;height:3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" fillcolor="white [3201]" strokecolor="#1ab39f [3209]" strokeweight="2pt">
                <v:textbox>
                  <w:txbxContent>
                    <w:p w14:paraId="4DD465EF" w14:textId="3C92BD47" w:rsidR="009131D7" w:rsidRPr="0087095E" w:rsidRDefault="009131D7" w:rsidP="0087095E">
                      <w:pPr>
                        <w:jc w:val="center"/>
                      </w:pPr>
                      <w:r w:rsidRPr="0087095E">
                        <w:t xml:space="preserve">C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a+b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</w:p>
                  </w:txbxContent>
                </v:textbox>
              </v:rect>
            </w:pict>
          </mc:Fallback>
        </mc:AlternateContent>
      </w:r>
      <w:r>
        <w:rPr>
          <w:lang w:val="ru-RU"/>
        </w:rPr>
        <w:t>Блок-схема метода:</w:t>
      </w:r>
    </w:p>
    <w:p w14:paraId="113A9C05" w14:textId="6CB3195B" w:rsidR="0087095E" w:rsidRDefault="00DC0ED9" w:rsidP="0087095E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3A33CA" wp14:editId="65B0ACF2">
                <wp:simplePos x="0" y="0"/>
                <wp:positionH relativeFrom="margin">
                  <wp:posOffset>1066800</wp:posOffset>
                </wp:positionH>
                <wp:positionV relativeFrom="paragraph">
                  <wp:posOffset>8255</wp:posOffset>
                </wp:positionV>
                <wp:extent cx="685800" cy="317500"/>
                <wp:effectExtent l="0" t="0" r="19050" b="254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EEDD69" w14:textId="61CD86A7" w:rsidR="009131D7" w:rsidRPr="00612552" w:rsidRDefault="009131D7" w:rsidP="00DC0ED9">
                            <w:r>
                              <w:t>f(c)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A33CA" id="Text Box 34" o:spid="_x0000_s1028" type="#_x0000_t202" style="position:absolute;margin-left:84pt;margin-top:.65pt;width:54pt;height: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" fillcolor="white [3201]" strokeweight=".5pt">
                <v:textbox>
                  <w:txbxContent>
                    <w:p w14:paraId="37EEDD69" w14:textId="61CD86A7" w:rsidR="009131D7" w:rsidRPr="00612552" w:rsidRDefault="009131D7" w:rsidP="00DC0ED9">
                      <w:r>
                        <w:t>f(c)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76E37B" wp14:editId="347656FE">
                <wp:simplePos x="0" y="0"/>
                <wp:positionH relativeFrom="column">
                  <wp:posOffset>-127000</wp:posOffset>
                </wp:positionH>
                <wp:positionV relativeFrom="paragraph">
                  <wp:posOffset>167005</wp:posOffset>
                </wp:positionV>
                <wp:extent cx="1993900" cy="6350"/>
                <wp:effectExtent l="0" t="0" r="25400" b="317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39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188FCCA" id="Straight Connector 12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pt,13.15pt" to="147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" strokecolor="#0097ae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04883C" wp14:editId="14E88152">
                <wp:simplePos x="0" y="0"/>
                <wp:positionH relativeFrom="column">
                  <wp:posOffset>-133350</wp:posOffset>
                </wp:positionH>
                <wp:positionV relativeFrom="paragraph">
                  <wp:posOffset>147955</wp:posOffset>
                </wp:positionV>
                <wp:extent cx="19050" cy="1746250"/>
                <wp:effectExtent l="57150" t="0" r="5715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74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9FCAC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-10.5pt;margin-top:11.65pt;width:1.5pt;height:137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" strokecolor="#0097ae [3044]">
                <v:stroke endarrow="block"/>
              </v:shape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43A80C" wp14:editId="00068C5A">
                <wp:simplePos x="0" y="0"/>
                <wp:positionH relativeFrom="column">
                  <wp:posOffset>3028950</wp:posOffset>
                </wp:positionH>
                <wp:positionV relativeFrom="paragraph">
                  <wp:posOffset>306705</wp:posOffset>
                </wp:positionV>
                <wp:extent cx="2825750" cy="6350"/>
                <wp:effectExtent l="19050" t="57150" r="0" b="889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57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0FEAAA" id="Straight Arrow Connector 25" o:spid="_x0000_s1026" type="#_x0000_t32" style="position:absolute;margin-left:238.5pt;margin-top:24.15pt;width:222.5pt;height: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" strokecolor="#0097ae [3044]">
                <v:stroke endarrow="block"/>
              </v:shape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32A90B" wp14:editId="795DB760">
                <wp:simplePos x="0" y="0"/>
                <wp:positionH relativeFrom="column">
                  <wp:posOffset>5854700</wp:posOffset>
                </wp:positionH>
                <wp:positionV relativeFrom="paragraph">
                  <wp:posOffset>319405</wp:posOffset>
                </wp:positionV>
                <wp:extent cx="12700" cy="1701800"/>
                <wp:effectExtent l="0" t="0" r="25400" b="317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0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AD4546F" id="Straight Connector 2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pt,25.15pt" to="462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" strokecolor="#0097ae [3044]"/>
            </w:pict>
          </mc:Fallback>
        </mc:AlternateContent>
      </w:r>
    </w:p>
    <w:p w14:paraId="5D84C39C" w14:textId="217B3CFB" w:rsidR="00B36342" w:rsidRDefault="00612552" w:rsidP="0087095E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FE424A" wp14:editId="3DE43418">
                <wp:simplePos x="0" y="0"/>
                <wp:positionH relativeFrom="column">
                  <wp:posOffset>2686050</wp:posOffset>
                </wp:positionH>
                <wp:positionV relativeFrom="paragraph">
                  <wp:posOffset>81280</wp:posOffset>
                </wp:positionV>
                <wp:extent cx="666750" cy="317500"/>
                <wp:effectExtent l="0" t="0" r="1905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6355EE" w14:textId="448B308F" w:rsidR="009131D7" w:rsidRPr="00612552" w:rsidRDefault="009131D7">
                            <w:r>
                              <w:t>f(c) ≠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E424A" id="Text Box 10" o:spid="_x0000_s1029" type="#_x0000_t202" style="position:absolute;margin-left:211.5pt;margin-top:6.4pt;width:52.5pt;height: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" fillcolor="white [3201]" strokeweight=".5pt">
                <v:textbox>
                  <w:txbxContent>
                    <w:p w14:paraId="2D6355EE" w14:textId="448B308F" w:rsidR="009131D7" w:rsidRPr="00612552" w:rsidRDefault="009131D7">
                      <w:r>
                        <w:t>f(c) ≠ 0</w:t>
                      </w:r>
                    </w:p>
                  </w:txbxContent>
                </v:textbox>
              </v:shape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74A61E" wp14:editId="79D316D4">
                <wp:simplePos x="0" y="0"/>
                <wp:positionH relativeFrom="column">
                  <wp:posOffset>2406650</wp:posOffset>
                </wp:positionH>
                <wp:positionV relativeFrom="paragraph">
                  <wp:posOffset>68580</wp:posOffset>
                </wp:positionV>
                <wp:extent cx="6350" cy="266700"/>
                <wp:effectExtent l="76200" t="0" r="698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50099B" id="Straight Arrow Connector 20" o:spid="_x0000_s1026" type="#_x0000_t32" style="position:absolute;margin-left:189.5pt;margin-top:5.4pt;width:.5pt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" strokecolor="#0097ae [3044]">
                <v:stroke endarrow="block"/>
              </v:shape>
            </w:pict>
          </mc:Fallback>
        </mc:AlternateContent>
      </w:r>
    </w:p>
    <w:p w14:paraId="457E673F" w14:textId="01B34A3D" w:rsidR="00B36342" w:rsidRDefault="00B36342" w:rsidP="0087095E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C88AF" wp14:editId="74497186">
                <wp:simplePos x="0" y="0"/>
                <wp:positionH relativeFrom="column">
                  <wp:posOffset>4095750</wp:posOffset>
                </wp:positionH>
                <wp:positionV relativeFrom="paragraph">
                  <wp:posOffset>63500</wp:posOffset>
                </wp:positionV>
                <wp:extent cx="1035050" cy="393700"/>
                <wp:effectExtent l="0" t="0" r="127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93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946D1" w14:textId="6891813F" w:rsidR="009131D7" w:rsidRDefault="009131D7" w:rsidP="00B36342">
                            <w:pPr>
                              <w:jc w:val="center"/>
                            </w:pPr>
                            <w:r>
                              <w:t>b = c;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9C88AF" id="Rectangle 7" o:spid="_x0000_s1030" style="position:absolute;margin-left:322.5pt;margin-top:5pt;width:81.5pt;height:3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" fillcolor="white [3201]" strokecolor="#1ab39f [3209]" strokeweight="2pt">
                <v:textbox>
                  <w:txbxContent>
                    <w:p w14:paraId="6E8946D1" w14:textId="6891813F" w:rsidR="009131D7" w:rsidRDefault="009131D7" w:rsidP="00B36342">
                      <w:pPr>
                        <w:jc w:val="center"/>
                      </w:pPr>
                      <w:r>
                        <w:t>b = c;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D47423" wp14:editId="22EE4CAF">
                <wp:simplePos x="0" y="0"/>
                <wp:positionH relativeFrom="column">
                  <wp:posOffset>19050</wp:posOffset>
                </wp:positionH>
                <wp:positionV relativeFrom="paragraph">
                  <wp:posOffset>65405</wp:posOffset>
                </wp:positionV>
                <wp:extent cx="1035050" cy="39370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93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79CFD" w14:textId="74A3A9B6" w:rsidR="009131D7" w:rsidRDefault="009131D7" w:rsidP="00B36342">
                            <w:pPr>
                              <w:jc w:val="center"/>
                            </w:pPr>
                            <w:r>
                              <w:t>a = c;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47423" id="Rectangle 6" o:spid="_x0000_s1031" style="position:absolute;margin-left:1.5pt;margin-top:5.15pt;width:81.5pt;height:3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" fillcolor="white [3201]" strokecolor="#1ab39f [3209]" strokeweight="2pt">
                <v:textbox>
                  <w:txbxContent>
                    <w:p w14:paraId="16179CFD" w14:textId="74A3A9B6" w:rsidR="009131D7" w:rsidRDefault="009131D7" w:rsidP="00B36342">
                      <w:pPr>
                        <w:jc w:val="center"/>
                      </w:pPr>
                      <w:r>
                        <w:t>a = c;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84BBFC" wp14:editId="5E7F71C1">
                <wp:simplePos x="0" y="0"/>
                <wp:positionH relativeFrom="column">
                  <wp:posOffset>1403350</wp:posOffset>
                </wp:positionH>
                <wp:positionV relativeFrom="paragraph">
                  <wp:posOffset>8255</wp:posOffset>
                </wp:positionV>
                <wp:extent cx="2032000" cy="711200"/>
                <wp:effectExtent l="0" t="0" r="25400" b="12700"/>
                <wp:wrapNone/>
                <wp:docPr id="5" name="Diamon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7112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A0367" w14:textId="5513E084" w:rsidR="009131D7" w:rsidRDefault="009131D7" w:rsidP="00B36342">
                            <w:pPr>
                              <w:jc w:val="center"/>
                            </w:pPr>
                            <w:r>
                              <w:t>f(a)*f(c)&lt;0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84BBF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5" o:spid="_x0000_s1032" type="#_x0000_t4" style="position:absolute;margin-left:110.5pt;margin-top:.65pt;width:160pt;height:5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" fillcolor="white [3201]" strokecolor="#1ab39f [3209]" strokeweight="2pt">
                <v:textbox>
                  <w:txbxContent>
                    <w:p w14:paraId="7BDA0367" w14:textId="5513E084" w:rsidR="009131D7" w:rsidRDefault="009131D7" w:rsidP="00B36342">
                      <w:pPr>
                        <w:jc w:val="center"/>
                      </w:pPr>
                      <w:r>
                        <w:t>f(a)*f(c)&lt;0</w:t>
                      </w:r>
                    </w:p>
                  </w:txbxContent>
                </v:textbox>
              </v:shape>
            </w:pict>
          </mc:Fallback>
        </mc:AlternateContent>
      </w:r>
    </w:p>
    <w:p w14:paraId="7B510035" w14:textId="5633C4A6" w:rsidR="00B36342" w:rsidRDefault="00DC0ED9" w:rsidP="0087095E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96A04C" wp14:editId="3123AEE3">
                <wp:simplePos x="0" y="0"/>
                <wp:positionH relativeFrom="margin">
                  <wp:posOffset>1155700</wp:posOffset>
                </wp:positionH>
                <wp:positionV relativeFrom="paragraph">
                  <wp:posOffset>118745</wp:posOffset>
                </wp:positionV>
                <wp:extent cx="457200" cy="323850"/>
                <wp:effectExtent l="0" t="0" r="1905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9A26EF" w14:textId="489F4E60" w:rsidR="009131D7" w:rsidRPr="00B36342" w:rsidRDefault="009131D7" w:rsidP="00EF0C7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04C" id="Text Box 32" o:spid="_x0000_s1033" type="#_x0000_t202" style="position:absolute;margin-left:91pt;margin-top:9.35pt;width:36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" fillcolor="white [3201]" strokeweight=".5pt">
                <v:textbox>
                  <w:txbxContent>
                    <w:p w14:paraId="049A26EF" w14:textId="489F4E60" w:rsidR="009131D7" w:rsidRPr="00B36342" w:rsidRDefault="009131D7" w:rsidP="00EF0C7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B2FC3F" wp14:editId="1EAF7235">
                <wp:simplePos x="0" y="0"/>
                <wp:positionH relativeFrom="column">
                  <wp:posOffset>3676650</wp:posOffset>
                </wp:positionH>
                <wp:positionV relativeFrom="paragraph">
                  <wp:posOffset>55245</wp:posOffset>
                </wp:positionV>
                <wp:extent cx="342900" cy="349250"/>
                <wp:effectExtent l="0" t="0" r="19050" b="127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C999B" w14:textId="77B8C0BF" w:rsidR="009131D7" w:rsidRPr="00B36342" w:rsidRDefault="009131D7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2FC3F" id="Text Box 27" o:spid="_x0000_s1034" type="#_x0000_t202" style="position:absolute;margin-left:289.5pt;margin-top:4.35pt;width:27pt;height:2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" fillcolor="white [3201]" strokeweight=".5pt">
                <v:textbox>
                  <w:txbxContent>
                    <w:p w14:paraId="375C999B" w14:textId="77B8C0BF" w:rsidR="009131D7" w:rsidRPr="00B36342" w:rsidRDefault="009131D7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EF0C7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3BC1C2" wp14:editId="212DF2E2">
                <wp:simplePos x="0" y="0"/>
                <wp:positionH relativeFrom="column">
                  <wp:posOffset>3422650</wp:posOffset>
                </wp:positionH>
                <wp:positionV relativeFrom="paragraph">
                  <wp:posOffset>23495</wp:posOffset>
                </wp:positionV>
                <wp:extent cx="666750" cy="6350"/>
                <wp:effectExtent l="0" t="76200" r="19050" b="889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93D13B" id="Straight Arrow Connector 28" o:spid="_x0000_s1026" type="#_x0000_t32" style="position:absolute;margin-left:269.5pt;margin-top:1.85pt;width:52.5pt;height:.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" strokecolor="#0097ae [3044]">
                <v:stroke endarrow="block"/>
              </v:shape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47DF61" wp14:editId="395CE747">
                <wp:simplePos x="0" y="0"/>
                <wp:positionH relativeFrom="column">
                  <wp:posOffset>4610100</wp:posOffset>
                </wp:positionH>
                <wp:positionV relativeFrom="paragraph">
                  <wp:posOffset>131445</wp:posOffset>
                </wp:positionV>
                <wp:extent cx="6350" cy="342900"/>
                <wp:effectExtent l="0" t="0" r="317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E20D8B" id="Straight Connector 16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pt,10.35pt" to="363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" strokecolor="#0097ae [3044]"/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6038E5" wp14:editId="7D418DCA">
                <wp:simplePos x="0" y="0"/>
                <wp:positionH relativeFrom="column">
                  <wp:posOffset>704850</wp:posOffset>
                </wp:positionH>
                <wp:positionV relativeFrom="paragraph">
                  <wp:posOffset>131445</wp:posOffset>
                </wp:positionV>
                <wp:extent cx="0" cy="342900"/>
                <wp:effectExtent l="0" t="0" r="381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D1D44C0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10.35pt" to="55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" strokecolor="#0097ae [3044]"/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ED037D" wp14:editId="6F1DBCF9">
                <wp:simplePos x="0" y="0"/>
                <wp:positionH relativeFrom="column">
                  <wp:posOffset>1041400</wp:posOffset>
                </wp:positionH>
                <wp:positionV relativeFrom="paragraph">
                  <wp:posOffset>36195</wp:posOffset>
                </wp:positionV>
                <wp:extent cx="374650" cy="6350"/>
                <wp:effectExtent l="19050" t="57150" r="0" b="889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C33167" id="Straight Arrow Connector 11" o:spid="_x0000_s1026" type="#_x0000_t32" style="position:absolute;margin-left:82pt;margin-top:2.85pt;width:29.5pt;height: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" strokecolor="#0097ae [3044]">
                <v:stroke endarrow="block"/>
              </v:shape>
            </w:pict>
          </mc:Fallback>
        </mc:AlternateContent>
      </w:r>
    </w:p>
    <w:p w14:paraId="2ABD4269" w14:textId="3A0C0879" w:rsidR="00B36342" w:rsidRDefault="00EF0C76" w:rsidP="0087095E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D18023" wp14:editId="672FE8F0">
                <wp:simplePos x="0" y="0"/>
                <wp:positionH relativeFrom="margin">
                  <wp:posOffset>3568700</wp:posOffset>
                </wp:positionH>
                <wp:positionV relativeFrom="paragraph">
                  <wp:posOffset>287020</wp:posOffset>
                </wp:positionV>
                <wp:extent cx="450850" cy="349250"/>
                <wp:effectExtent l="0" t="0" r="2540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8992FD" w14:textId="77777777" w:rsidR="009131D7" w:rsidRPr="00B36342" w:rsidRDefault="009131D7" w:rsidP="00EF0C7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8023" id="Text Box 33" o:spid="_x0000_s1035" type="#_x0000_t202" style="position:absolute;margin-left:281pt;margin-top:22.6pt;width:35.5pt;height:27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" fillcolor="white [3201]" strokeweight=".5pt">
                <v:textbox>
                  <w:txbxContent>
                    <w:p w14:paraId="5D8992FD" w14:textId="77777777" w:rsidR="009131D7" w:rsidRPr="00B36342" w:rsidRDefault="009131D7" w:rsidP="00EF0C7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CDC928" wp14:editId="167BA9A1">
                <wp:simplePos x="0" y="0"/>
                <wp:positionH relativeFrom="column">
                  <wp:posOffset>2628900</wp:posOffset>
                </wp:positionH>
                <wp:positionV relativeFrom="paragraph">
                  <wp:posOffset>140970</wp:posOffset>
                </wp:positionV>
                <wp:extent cx="1993900" cy="19050"/>
                <wp:effectExtent l="0" t="0" r="2540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39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3498110" id="Straight Connector 17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pt,11.1pt" to="364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" strokecolor="#0097ae [3044]"/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A77127" wp14:editId="1151DC6E">
                <wp:simplePos x="0" y="0"/>
                <wp:positionH relativeFrom="column">
                  <wp:posOffset>2432050</wp:posOffset>
                </wp:positionH>
                <wp:positionV relativeFrom="paragraph">
                  <wp:posOffset>172720</wp:posOffset>
                </wp:positionV>
                <wp:extent cx="0" cy="203200"/>
                <wp:effectExtent l="76200" t="0" r="5715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4A41EE" id="Straight Arrow Connector 19" o:spid="_x0000_s1026" type="#_x0000_t32" style="position:absolute;margin-left:191.5pt;margin-top:13.6pt;width:0;height:1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" strokecolor="#0097ae [3044]">
                <v:stroke endarrow="block"/>
              </v:shape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4CBCBD" wp14:editId="302CB4EA">
                <wp:simplePos x="0" y="0"/>
                <wp:positionH relativeFrom="column">
                  <wp:posOffset>2438400</wp:posOffset>
                </wp:positionH>
                <wp:positionV relativeFrom="paragraph">
                  <wp:posOffset>166370</wp:posOffset>
                </wp:positionV>
                <wp:extent cx="2413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3A5BA73" id="Straight Connector 18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13.1pt" to="211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" strokecolor="#0097ae [3044]"/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E7C019" wp14:editId="15141BEA">
                <wp:simplePos x="0" y="0"/>
                <wp:positionH relativeFrom="column">
                  <wp:posOffset>698500</wp:posOffset>
                </wp:positionH>
                <wp:positionV relativeFrom="paragraph">
                  <wp:posOffset>160020</wp:posOffset>
                </wp:positionV>
                <wp:extent cx="1714500" cy="12700"/>
                <wp:effectExtent l="0" t="0" r="1905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1351E2E" id="Straight Connector 15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pt,12.6pt" to="190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" strokecolor="#0097ae [3044]"/>
            </w:pict>
          </mc:Fallback>
        </mc:AlternateContent>
      </w:r>
    </w:p>
    <w:p w14:paraId="49D1A327" w14:textId="5F43BF7A" w:rsidR="0087095E" w:rsidRPr="009F33BB" w:rsidRDefault="00EF0C76" w:rsidP="0087095E">
      <w:pPr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762A97" wp14:editId="3FCE562A">
                <wp:simplePos x="0" y="0"/>
                <wp:positionH relativeFrom="margin">
                  <wp:posOffset>914400</wp:posOffset>
                </wp:positionH>
                <wp:positionV relativeFrom="paragraph">
                  <wp:posOffset>3810</wp:posOffset>
                </wp:positionV>
                <wp:extent cx="419100" cy="34290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FBE07" w14:textId="77777777" w:rsidR="009131D7" w:rsidRPr="00B36342" w:rsidRDefault="009131D7" w:rsidP="00EF0C7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2A97" id="Text Box 31" o:spid="_x0000_s1036" type="#_x0000_t202" style="position:absolute;margin-left:1in;margin-top:.3pt;width:33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" fillcolor="white [3201]" strokeweight=".5pt">
                <v:textbox>
                  <w:txbxContent>
                    <w:p w14:paraId="463FBE07" w14:textId="77777777" w:rsidR="009131D7" w:rsidRPr="00B36342" w:rsidRDefault="009131D7" w:rsidP="00EF0C7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63237E" wp14:editId="6929D7A2">
                <wp:simplePos x="0" y="0"/>
                <wp:positionH relativeFrom="column">
                  <wp:posOffset>3486150</wp:posOffset>
                </wp:positionH>
                <wp:positionV relativeFrom="paragraph">
                  <wp:posOffset>416560</wp:posOffset>
                </wp:positionV>
                <wp:extent cx="2387600" cy="12700"/>
                <wp:effectExtent l="0" t="0" r="3175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5A6C20" id="Straight Connector 23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32.8pt" to="462.5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" strokecolor="#0097ae [3044]"/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2B72EE" wp14:editId="091B1F1C">
                <wp:simplePos x="0" y="0"/>
                <wp:positionH relativeFrom="column">
                  <wp:posOffset>850900</wp:posOffset>
                </wp:positionH>
                <wp:positionV relativeFrom="paragraph">
                  <wp:posOffset>410210</wp:posOffset>
                </wp:positionV>
                <wp:extent cx="577850" cy="6350"/>
                <wp:effectExtent l="19050" t="57150" r="0" b="889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84109E" id="Straight Arrow Connector 21" o:spid="_x0000_s1026" type="#_x0000_t32" style="position:absolute;margin-left:67pt;margin-top:32.3pt;width:45.5pt;height:.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" strokecolor="#0097ae [3044]">
                <v:stroke endarrow="block"/>
              </v:shape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39F83D" wp14:editId="68D25754">
                <wp:simplePos x="0" y="0"/>
                <wp:positionH relativeFrom="column">
                  <wp:posOffset>-349250</wp:posOffset>
                </wp:positionH>
                <wp:positionV relativeFrom="paragraph">
                  <wp:posOffset>346710</wp:posOffset>
                </wp:positionV>
                <wp:extent cx="1238250" cy="501650"/>
                <wp:effectExtent l="0" t="0" r="19050" b="12700"/>
                <wp:wrapNone/>
                <wp:docPr id="9" name="Parallelogra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016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50A2B" w14:textId="26D4BD3D" w:rsidR="009131D7" w:rsidRDefault="009131D7" w:rsidP="00B36342">
                            <w:pPr>
                              <w:jc w:val="center"/>
                            </w:pPr>
                            <w:r>
                              <w:t>Print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9F83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9" o:spid="_x0000_s1037" type="#_x0000_t7" style="position:absolute;margin-left:-27.5pt;margin-top:27.3pt;width:97.5pt;height:39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" adj="2188" fillcolor="white [3201]" strokecolor="#1ab39f [3209]" strokeweight="2pt">
                <v:textbox>
                  <w:txbxContent>
                    <w:p w14:paraId="2CB50A2B" w14:textId="26D4BD3D" w:rsidR="009131D7" w:rsidRDefault="009131D7" w:rsidP="00B36342">
                      <w:pPr>
                        <w:jc w:val="center"/>
                      </w:pPr>
                      <w:r>
                        <w:t>Print c</w:t>
                      </w:r>
                    </w:p>
                  </w:txbxContent>
                </v:textbox>
              </v:shape>
            </w:pict>
          </mc:Fallback>
        </mc:AlternateContent>
      </w:r>
      <w:r w:rsidR="00B3634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0B0A88" wp14:editId="4693932C">
                <wp:simplePos x="0" y="0"/>
                <wp:positionH relativeFrom="margin">
                  <wp:posOffset>1390650</wp:posOffset>
                </wp:positionH>
                <wp:positionV relativeFrom="paragraph">
                  <wp:posOffset>67310</wp:posOffset>
                </wp:positionV>
                <wp:extent cx="2089150" cy="711200"/>
                <wp:effectExtent l="0" t="0" r="25400" b="12700"/>
                <wp:wrapNone/>
                <wp:docPr id="8" name="Diamon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0" cy="7112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6FA8D" w14:textId="389EDA21" w:rsidR="009131D7" w:rsidRDefault="009131D7" w:rsidP="00B36342">
                            <w:pPr>
                              <w:jc w:val="center"/>
                            </w:pPr>
                            <w:r>
                              <w:t>|b – a| &lt; 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B0A88" id="Diamond 8" o:spid="_x0000_s1038" type="#_x0000_t4" style="position:absolute;margin-left:109.5pt;margin-top:5.3pt;width:164.5pt;height:5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" fillcolor="white [3201]" strokecolor="#1ab39f [3209]" strokeweight="2pt">
                <v:textbox>
                  <w:txbxContent>
                    <w:p w14:paraId="0326FA8D" w14:textId="389EDA21" w:rsidR="009131D7" w:rsidRDefault="009131D7" w:rsidP="00B36342">
                      <w:pPr>
                        <w:jc w:val="center"/>
                      </w:pPr>
                      <w:r>
                        <w:t>|b – a| &lt; 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A1906B" w14:textId="7B0A95EE" w:rsidR="009F33BB" w:rsidRDefault="009F33BB" w:rsidP="009F33BB">
      <w:pPr>
        <w:rPr>
          <w:rFonts w:eastAsiaTheme="minorEastAsia"/>
          <w:lang w:val="ru-RU"/>
        </w:rPr>
      </w:pPr>
      <w:r>
        <w:rPr>
          <w:lang w:val="ru-RU"/>
        </w:rPr>
        <w:t xml:space="preserve">Таким образом,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ru-RU"/>
              </w:rPr>
              <m:t xml:space="preserve"> 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k</m:t>
                </m:r>
              </m:sup>
            </m:sSup>
          </m:den>
        </m:f>
        <m:r>
          <w:rPr>
            <w:rFonts w:ascii="Cambria Math" w:hAnsi="Cambria Math"/>
            <w:lang w:val="ru-RU"/>
          </w:rPr>
          <m:t>&lt; ε</m:t>
        </m:r>
      </m:oMath>
      <w:r>
        <w:rPr>
          <w:rFonts w:eastAsiaTheme="minorEastAsia"/>
          <w:lang w:val="ru-RU"/>
        </w:rPr>
        <w:t xml:space="preserve">, где </w:t>
      </w:r>
      <w:r>
        <w:rPr>
          <w:rFonts w:eastAsiaTheme="minorEastAsia"/>
        </w:rPr>
        <w:t>k</w:t>
      </w:r>
      <w:r w:rsidRPr="009F33B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 число итераций.</w:t>
      </w:r>
    </w:p>
    <w:p w14:paraId="7BB0643D" w14:textId="77777777" w:rsidR="007A1C59" w:rsidRDefault="007A1C59" w:rsidP="007A1C59">
      <w:pPr>
        <w:rPr>
          <w:lang w:val="ru-RU"/>
        </w:rPr>
      </w:pPr>
      <w:r>
        <w:rPr>
          <w:lang w:val="ru-RU"/>
        </w:rPr>
        <w:t xml:space="preserve">В случае, когда два корня попадают в один отрезок: </w:t>
      </w:r>
    </w:p>
    <w:p w14:paraId="60F6B370" w14:textId="34B5C749" w:rsidR="007A1C59" w:rsidRPr="007A1C59" w:rsidRDefault="007A1C59" w:rsidP="007A1C59">
      <w:pPr>
        <w:rPr>
          <w:lang w:val="ru-RU"/>
        </w:rPr>
      </w:pPr>
      <w:r w:rsidRPr="007A1C59">
        <w:rPr>
          <w:i/>
          <w:lang w:val="ru-RU"/>
        </w:rPr>
        <w:t>1</w:t>
      </w:r>
      <w:r w:rsidRPr="00EF0C76">
        <w:rPr>
          <w:i/>
          <w:lang w:val="ru-RU"/>
        </w:rPr>
        <w:t>)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)∙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)&gt; 0;</m:t>
        </m:r>
      </m:oMath>
    </w:p>
    <w:p w14:paraId="734EB151" w14:textId="2A551663" w:rsidR="007A1C59" w:rsidRDefault="007A1C59" w:rsidP="007A1C59">
      <w:pPr>
        <w:rPr>
          <w:rFonts w:eastAsiaTheme="minorEastAsia"/>
          <w:i/>
          <w:lang w:val="ru-RU"/>
        </w:rPr>
      </w:pPr>
      <w:r w:rsidRPr="007A1C59">
        <w:rPr>
          <w:i/>
          <w:lang w:val="ru-RU"/>
        </w:rPr>
        <w:t xml:space="preserve">2)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  <w:lang w:val="ru-RU"/>
          </w:rPr>
          <m:t xml:space="preserve">*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  <w:lang w:val="ru-RU"/>
          </w:rPr>
          <m:t>&lt;0;</m:t>
        </m:r>
      </m:oMath>
    </w:p>
    <w:p w14:paraId="435ACB0B" w14:textId="13419ECA" w:rsidR="007A1C59" w:rsidRDefault="007A1C59" w:rsidP="007A1C59">
      <w:pPr>
        <w:rPr>
          <w:lang w:val="ru-RU"/>
        </w:rPr>
      </w:pPr>
      <w:r w:rsidRPr="007A1C59">
        <w:rPr>
          <w:i/>
          <w:lang w:val="ru-RU"/>
        </w:rPr>
        <w:t>3</w:t>
      </w:r>
      <w:r>
        <w:rPr>
          <w:i/>
          <w:lang w:val="ru-RU"/>
        </w:rPr>
        <w:t xml:space="preserve">)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 xml:space="preserve">-знакопостоянна 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нет перегиба</m:t>
            </m:r>
          </m:e>
        </m:d>
      </m:oMath>
      <w:r w:rsidRPr="007A1C59">
        <w:rPr>
          <w:lang w:val="ru-RU"/>
        </w:rPr>
        <w:t>,</w:t>
      </w:r>
    </w:p>
    <w:p w14:paraId="4391D00C" w14:textId="68885D0C" w:rsidR="007A1C59" w:rsidRPr="007A1C59" w:rsidRDefault="007A1C59" w:rsidP="007A1C59">
      <w:pPr>
        <w:rPr>
          <w:i/>
          <w:lang w:val="ru-RU"/>
        </w:rPr>
      </w:pPr>
      <w:r w:rsidRPr="007A1C59">
        <w:rPr>
          <w:lang w:val="ru-RU"/>
        </w:rPr>
        <w:t xml:space="preserve"> тогда делим отрезок на </w:t>
      </w:r>
      <w:r>
        <w:t>N</w:t>
      </w:r>
      <w:r w:rsidRPr="007A1C59">
        <w:rPr>
          <w:lang w:val="ru-RU"/>
        </w:rPr>
        <w:t xml:space="preserve"> частей длиной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)/N</m:t>
        </m:r>
      </m:oMath>
      <w:r w:rsidRPr="007A1C59">
        <w:rPr>
          <w:rFonts w:eastAsiaTheme="minorEastAsia"/>
          <w:lang w:val="ru-RU"/>
        </w:rPr>
        <w:t>, и к левой границе отрезка прибавляем поочередно длины частей и проверяем на двух образовавшихся отрезках выполнение условий метода половинного деления.</w:t>
      </w:r>
    </w:p>
    <w:p w14:paraId="432E0707" w14:textId="74CB2EC0" w:rsidR="009F33BB" w:rsidRDefault="006B169E" w:rsidP="006B169E">
      <w:pPr>
        <w:pStyle w:val="Heading3"/>
        <w:rPr>
          <w:lang w:val="ru-RU"/>
        </w:rPr>
      </w:pPr>
      <w:r>
        <w:rPr>
          <w:lang w:val="ru-RU"/>
        </w:rPr>
        <w:t>Метод хорд</w:t>
      </w:r>
    </w:p>
    <w:p w14:paraId="31CD7343" w14:textId="12246087" w:rsidR="00EF0C76" w:rsidRPr="00EF0C76" w:rsidRDefault="00EF0C76" w:rsidP="00EF0C76">
      <w:pPr>
        <w:rPr>
          <w:lang w:val="ru-RU"/>
        </w:rPr>
      </w:pPr>
      <w:r>
        <w:rPr>
          <w:lang w:val="ru-RU"/>
        </w:rPr>
        <w:t xml:space="preserve">Рассмотрим отрезок </w:t>
      </w:r>
      <w:r w:rsidRPr="00EF0C76">
        <w:rPr>
          <w:lang w:val="ru-RU"/>
        </w:rPr>
        <w:t>[</w:t>
      </w:r>
      <w:r>
        <w:t>a</w:t>
      </w:r>
      <w:r w:rsidRPr="00EF0C76">
        <w:rPr>
          <w:lang w:val="ru-RU"/>
        </w:rPr>
        <w:t xml:space="preserve">; </w:t>
      </w:r>
      <w:r>
        <w:t>b</w:t>
      </w:r>
      <w:r w:rsidRPr="00EF0C76">
        <w:rPr>
          <w:lang w:val="ru-RU"/>
        </w:rPr>
        <w:t xml:space="preserve">]. </w:t>
      </w:r>
      <w:r>
        <w:rPr>
          <w:lang w:val="ru-RU"/>
        </w:rPr>
        <w:t>Если</w:t>
      </w:r>
    </w:p>
    <w:p w14:paraId="22376D73" w14:textId="5A77F1D0" w:rsidR="00EB0DB1" w:rsidRDefault="00EF0C76" w:rsidP="00EB0DB1">
      <w:pPr>
        <w:rPr>
          <w:rFonts w:eastAsiaTheme="minorEastAsia"/>
          <w:lang w:val="ru-RU"/>
        </w:rPr>
      </w:pPr>
      <w:r>
        <w:rPr>
          <w:lang w:val="ru-RU"/>
        </w:rPr>
        <w:t>1)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r>
          <w:rPr>
            <w:rFonts w:ascii="Cambria Math" w:hAnsi="Cambria Math"/>
            <w:lang w:val="ru-RU"/>
          </w:rPr>
          <m:t xml:space="preserve">∊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C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r>
          <w:rPr>
            <w:rFonts w:ascii="Cambria Math" w:hAnsi="Cambria Math"/>
            <w:lang w:val="ru-RU"/>
          </w:rPr>
          <m:t>;</m:t>
        </m:r>
      </m:oMath>
    </w:p>
    <w:p w14:paraId="25FB69E2" w14:textId="24A42823" w:rsidR="00EF0C76" w:rsidRPr="009A3742" w:rsidRDefault="00EF0C76" w:rsidP="00EB0DB1">
      <w:pPr>
        <w:rPr>
          <w:rFonts w:eastAsiaTheme="minorEastAsia"/>
          <w:i/>
          <w:lang w:val="ru-RU"/>
        </w:rPr>
      </w:pPr>
      <w:r w:rsidRPr="00EF0C76">
        <w:rPr>
          <w:i/>
          <w:lang w:val="ru-RU"/>
        </w:rPr>
        <w:t>2)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)∙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)&lt;0;</m:t>
        </m:r>
      </m:oMath>
    </w:p>
    <w:p w14:paraId="148EC7C9" w14:textId="665352CA" w:rsidR="00EF0C76" w:rsidRDefault="00EF0C76" w:rsidP="00EB0DB1">
      <w:pPr>
        <w:rPr>
          <w:rFonts w:eastAsiaTheme="minorEastAsia"/>
          <w:i/>
          <w:lang w:val="ru-RU"/>
        </w:rPr>
      </w:pPr>
      <w:r w:rsidRPr="009A3742">
        <w:rPr>
          <w:i/>
          <w:lang w:val="ru-RU"/>
        </w:rPr>
        <w:t xml:space="preserve">3)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>-знакопостоянна;</m:t>
        </m:r>
      </m:oMath>
    </w:p>
    <w:p w14:paraId="02FDE96E" w14:textId="37396B03" w:rsidR="00EF0C76" w:rsidRPr="00EF0C76" w:rsidRDefault="00EF0C76" w:rsidP="00EB0DB1">
      <w:pPr>
        <w:rPr>
          <w:i/>
          <w:lang w:val="ru-RU"/>
        </w:rPr>
      </w:pPr>
      <w:r>
        <w:rPr>
          <w:i/>
          <w:lang w:val="ru-RU"/>
        </w:rPr>
        <w:t xml:space="preserve">4)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  <w:lang w:val="ru-RU"/>
          </w:rPr>
          <m:t>-знакопостоянна,</m:t>
        </m:r>
      </m:oMath>
    </w:p>
    <w:p w14:paraId="57D06D2F" w14:textId="41393DE9" w:rsidR="00F538A9" w:rsidRDefault="006B169E" w:rsidP="00EB188B">
      <w:pPr>
        <w:rPr>
          <w:rFonts w:eastAsiaTheme="minorEastAsia"/>
          <w:lang w:val="ru-RU"/>
        </w:rPr>
      </w:pPr>
      <w:r>
        <w:rPr>
          <w:lang w:val="ru-RU"/>
        </w:rPr>
        <w:t xml:space="preserve">то тогда можно выделить две точки: неподвижную </w:t>
      </w:r>
      <m:oMath>
        <m:r>
          <w:rPr>
            <w:rFonts w:ascii="Cambria Math" w:hAnsi="Cambria Math"/>
            <w:lang w:val="ru-RU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ru-RU"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ru-RU"/>
              </w:rPr>
              <m:t xml:space="preserve"> </m:t>
            </m:r>
          </m:e>
        </m:acc>
        <m:r>
          <w:rPr>
            <w:rFonts w:ascii="Cambria Math" w:eastAsiaTheme="minorEastAsia" w:hAnsi="Cambria Math"/>
            <w:lang w:val="ru-RU"/>
          </w:rPr>
          <m:t>:f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e>
            </m:acc>
          </m:e>
        </m:d>
        <m:r>
          <w:rPr>
            <w:rFonts w:ascii="Cambria Math" w:hAnsi="Cambria Math"/>
            <w:lang w:val="ru-RU"/>
          </w:rPr>
          <m:t>∙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f</m:t>
            </m:r>
          </m:e>
          <m:sup>
            <m:r>
              <w:rPr>
                <w:rFonts w:ascii="Cambria Math" w:hAnsi="Cambria Math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e>
            </m:acc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</m:d>
        <m:r>
          <w:rPr>
            <w:rFonts w:ascii="Cambria Math" w:eastAsiaTheme="minorEastAsia" w:hAnsi="Cambria Math"/>
            <w:lang w:val="ru-RU"/>
          </w:rPr>
          <m:t>&lt; 0</m:t>
        </m:r>
        <m:r>
          <m:rPr>
            <m:sty m:val="p"/>
          </m:rPr>
          <w:rPr>
            <w:rFonts w:ascii="Cambria Math" w:eastAsiaTheme="minorEastAsia" w:hAnsi="Cambria Math"/>
            <w:lang w:val="ru-RU"/>
          </w:rPr>
          <m:t>.</m:t>
        </m:r>
        <m:r>
          <w:rPr>
            <w:rFonts w:ascii="Cambria Math" w:hAnsi="Cambria Math"/>
            <w:lang w:val="ru-RU"/>
          </w:rPr>
          <m:t xml:space="preserve"> </m:t>
        </m:r>
      </m:oMath>
      <w:r>
        <w:rPr>
          <w:rFonts w:eastAsiaTheme="minorEastAsia"/>
          <w:lang w:val="ru-RU"/>
        </w:rPr>
        <w:t xml:space="preserve">и </w:t>
      </w:r>
      <w:r w:rsidR="00F538A9">
        <w:rPr>
          <w:rFonts w:eastAsiaTheme="minorEastAsia"/>
          <w:lang w:val="ru-RU"/>
        </w:rPr>
        <w:t>нестационарную</w:t>
      </w:r>
    </w:p>
    <w:p w14:paraId="71F99583" w14:textId="0204430B" w:rsidR="00EB188B" w:rsidRPr="00613FC8" w:rsidRDefault="00F538A9" w:rsidP="00EB188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lang w:val="ru-RU"/>
          </w:rPr>
          <m:t>:f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lang w:val="ru-RU"/>
          </w:rPr>
          <m:t>∙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f</m:t>
            </m:r>
          </m:e>
          <m:sup>
            <m:r>
              <w:rPr>
                <w:rFonts w:ascii="Cambria Math" w:hAnsi="Cambria Math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lang w:val="ru-RU"/>
          </w:rPr>
          <m:t>&gt; 0</m:t>
        </m:r>
      </m:oMath>
    </w:p>
    <w:p w14:paraId="0EE9C2F2" w14:textId="262064A0" w:rsidR="00F538A9" w:rsidRPr="00F538A9" w:rsidRDefault="00F538A9" w:rsidP="00F538A9">
      <w:pPr>
        <w:rPr>
          <w:rFonts w:eastAsiaTheme="minorEastAsia"/>
          <w:lang w:val="ru-RU"/>
        </w:rPr>
      </w:pPr>
      <w:r>
        <w:rPr>
          <w:lang w:val="ru-RU"/>
        </w:rPr>
        <w:t xml:space="preserve">Тогда повторяем итерацию: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k</m:t>
                </m:r>
              </m:e>
            </m:d>
          </m:sup>
        </m:sSup>
        <m:r>
          <w:rPr>
            <w:rFonts w:ascii="Cambria Math" w:hAnsi="Cambria Math"/>
            <w:lang w:val="ru-RU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k-  1</m:t>
                </m:r>
              </m:e>
            </m:d>
          </m:sup>
        </m:sSup>
        <m:r>
          <w:rPr>
            <w:rFonts w:ascii="Cambria Math" w:hAnsi="Cambria Math"/>
            <w:lang w:val="ru-RU"/>
          </w:rPr>
          <m:t xml:space="preserve">-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k-1</m:t>
                        </m:r>
                      </m:e>
                    </m:d>
                  </m:sup>
                </m:sSup>
              </m:e>
            </m:d>
          </m:num>
          <m:den>
            <m:r>
              <w:rPr>
                <w:rFonts w:ascii="Cambria Math" w:hAnsi="Cambria Math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k-1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lang w:val="ru-RU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ru-RU"/>
                      </w:rPr>
                      <m:t xml:space="preserve"> </m:t>
                    </m:r>
                  </m:e>
                </m:acc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e>
            </m:d>
          </m:den>
        </m:f>
        <m:r>
          <w:rPr>
            <w:rFonts w:ascii="Cambria Math" w:hAnsi="Cambria Math"/>
            <w:lang w:val="ru-RU"/>
          </w:rPr>
          <m:t>∙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k-1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e>
            </m:acc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</m:d>
      </m:oMath>
      <w:r>
        <w:rPr>
          <w:rFonts w:eastAsiaTheme="minorEastAsia"/>
          <w:lang w:val="ru-RU"/>
        </w:rPr>
        <w:t xml:space="preserve"> до тех пор, пока погрешность находится в</w:t>
      </w:r>
      <w:r w:rsidR="008B6E89">
        <w:rPr>
          <w:rFonts w:eastAsiaTheme="minorEastAsia"/>
          <w:lang w:val="ru-RU"/>
        </w:rPr>
        <w:t>не</w:t>
      </w:r>
      <w:r>
        <w:rPr>
          <w:rFonts w:eastAsiaTheme="minorEastAsia"/>
          <w:lang w:val="ru-RU"/>
        </w:rPr>
        <w:t xml:space="preserve"> </w:t>
      </w:r>
      <w:r w:rsidR="0044662F">
        <w:rPr>
          <w:rFonts w:eastAsiaTheme="minorEastAsia"/>
          <w:lang w:val="ru-RU"/>
        </w:rPr>
        <w:t>допустимых предел</w:t>
      </w:r>
      <w:r w:rsidR="008B6E89">
        <w:rPr>
          <w:rFonts w:eastAsiaTheme="minorEastAsia"/>
          <w:lang w:val="ru-RU"/>
        </w:rPr>
        <w:t>ов</w:t>
      </w:r>
      <w:r w:rsidR="0044662F">
        <w:rPr>
          <w:rFonts w:eastAsiaTheme="minorEastAsia"/>
          <w:lang w:val="ru-RU"/>
        </w:rPr>
        <w:t>.</w:t>
      </w:r>
    </w:p>
    <w:p w14:paraId="38E8773C" w14:textId="77777777" w:rsidR="00F538A9" w:rsidRDefault="00F538A9" w:rsidP="00F538A9">
      <w:pPr>
        <w:rPr>
          <w:lang w:val="ru-RU"/>
        </w:rPr>
      </w:pPr>
      <w:r>
        <w:rPr>
          <w:lang w:val="ru-RU"/>
        </w:rPr>
        <w:t>Оценкой погрешности в этом случае будет:</w:t>
      </w:r>
    </w:p>
    <w:p w14:paraId="493310EA" w14:textId="09AB9CD5" w:rsidR="00F538A9" w:rsidRPr="00F538A9" w:rsidRDefault="009131D7" w:rsidP="00F538A9">
      <w:pPr>
        <w:rPr>
          <w:i/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- 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ru-RU"/>
          </w:rPr>
          <m:t xml:space="preserve">&lt;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>∙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- 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k-1</m:t>
                    </m:r>
                  </m:e>
                </m:d>
              </m:sup>
            </m:sSup>
          </m:e>
        </m:d>
      </m:oMath>
      <w:r w:rsidR="00F538A9" w:rsidRPr="00F538A9">
        <w:rPr>
          <w:rFonts w:eastAsiaTheme="minorEastAsia"/>
          <w:lang w:val="ru-RU"/>
        </w:rPr>
        <w:t xml:space="preserve"> , </w:t>
      </w:r>
      <w:r w:rsidR="00F538A9">
        <w:rPr>
          <w:rFonts w:eastAsiaTheme="minorEastAsia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func>
          <m:funcPr>
            <m:ctrlPr>
              <w:rPr>
                <w:rFonts w:ascii="Cambria Math" w:hAnsi="Cambria Math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s-ES"/>
              </w:rPr>
              <m:t>sup</m:t>
            </m:r>
            <m:ctrlPr>
              <w:rPr>
                <w:rFonts w:ascii="Cambria Math" w:hAnsi="Cambria Math"/>
                <w:i/>
                <w:lang w:val="ru-RU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func>
          <m:funcPr>
            <m:ctrlPr>
              <w:rPr>
                <w:rFonts w:ascii="Cambria Math" w:hAnsi="Cambria Math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ru-RU"/>
              </w:rPr>
              <m:t>inf</m:t>
            </m:r>
            <m:ctrlPr>
              <w:rPr>
                <w:rFonts w:ascii="Cambria Math" w:hAnsi="Cambria Math"/>
                <w:i/>
                <w:lang w:val="ru-RU"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</m:d>
              </m:e>
            </m:d>
          </m:e>
        </m:func>
      </m:oMath>
      <w:r w:rsidR="00F538A9" w:rsidRPr="00F538A9">
        <w:rPr>
          <w:rFonts w:eastAsiaTheme="minorEastAsia"/>
          <w:lang w:val="ru-RU"/>
        </w:rPr>
        <w:t>.</w:t>
      </w:r>
    </w:p>
    <w:p w14:paraId="6A5C8298" w14:textId="77777777" w:rsidR="007A1C59" w:rsidRDefault="007A1C59" w:rsidP="007A1C59">
      <w:pPr>
        <w:rPr>
          <w:lang w:val="ru-RU"/>
        </w:rPr>
      </w:pPr>
      <w:r>
        <w:rPr>
          <w:lang w:val="ru-RU"/>
        </w:rPr>
        <w:t xml:space="preserve">В случае, когда два корня попадают в один отрезок: </w:t>
      </w:r>
    </w:p>
    <w:p w14:paraId="7A0AFDF9" w14:textId="4D68395A" w:rsidR="007A1C59" w:rsidRPr="007A1C59" w:rsidRDefault="007A1C59" w:rsidP="007A1C59">
      <w:pPr>
        <w:rPr>
          <w:lang w:val="ru-RU"/>
        </w:rPr>
      </w:pPr>
      <w:r w:rsidRPr="007A1C59">
        <w:rPr>
          <w:i/>
          <w:lang w:val="ru-RU"/>
        </w:rPr>
        <w:t>1</w:t>
      </w:r>
      <w:r w:rsidRPr="00EF0C76">
        <w:rPr>
          <w:i/>
          <w:lang w:val="ru-RU"/>
        </w:rPr>
        <w:t>)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'' 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 xml:space="preserve">)*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 xml:space="preserve">)  ×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'' 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 xml:space="preserve">)*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)&gt; 0(одного знака);</m:t>
        </m:r>
      </m:oMath>
    </w:p>
    <w:p w14:paraId="12BE23DC" w14:textId="1EDB9BDD" w:rsidR="007A1C59" w:rsidRDefault="007A1C59" w:rsidP="007A1C59">
      <w:pPr>
        <w:rPr>
          <w:rFonts w:eastAsiaTheme="minorEastAsia"/>
          <w:i/>
          <w:lang w:val="ru-RU"/>
        </w:rPr>
      </w:pPr>
      <w:r w:rsidRPr="007A1C59">
        <w:rPr>
          <w:i/>
          <w:lang w:val="ru-RU"/>
        </w:rPr>
        <w:t xml:space="preserve">2)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' 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 xml:space="preserve">)*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' 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)&lt;0;</m:t>
        </m:r>
      </m:oMath>
    </w:p>
    <w:p w14:paraId="23725FB4" w14:textId="69F72A46" w:rsidR="007A1C59" w:rsidRDefault="007A1C59" w:rsidP="007A1C59">
      <w:pPr>
        <w:rPr>
          <w:lang w:val="ru-RU"/>
        </w:rPr>
      </w:pPr>
      <w:r w:rsidRPr="007A1C59">
        <w:rPr>
          <w:i/>
          <w:lang w:val="ru-RU"/>
        </w:rPr>
        <w:t>3</w:t>
      </w:r>
      <w:r>
        <w:rPr>
          <w:i/>
          <w:lang w:val="ru-RU"/>
        </w:rPr>
        <w:t xml:space="preserve">)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'' 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ru-RU"/>
          </w:rPr>
          <m:t>)-знакопостоянна (нет перегиба)</m:t>
        </m:r>
      </m:oMath>
      <w:r w:rsidRPr="007A1C59">
        <w:rPr>
          <w:lang w:val="ru-RU"/>
        </w:rPr>
        <w:t>,</w:t>
      </w:r>
    </w:p>
    <w:p w14:paraId="471CABDC" w14:textId="7EE21C2B" w:rsidR="0096502C" w:rsidRPr="00C114EE" w:rsidRDefault="007A1C59" w:rsidP="0096502C">
      <w:pPr>
        <w:rPr>
          <w:i/>
          <w:lang w:val="ru-RU"/>
        </w:rPr>
      </w:pPr>
      <w:r w:rsidRPr="007A1C59">
        <w:rPr>
          <w:lang w:val="ru-RU"/>
        </w:rPr>
        <w:lastRenderedPageBreak/>
        <w:t xml:space="preserve"> тогда делим отрезок на </w:t>
      </w:r>
      <w:r>
        <w:t>N</w:t>
      </w:r>
      <w:r w:rsidRPr="007A1C59">
        <w:rPr>
          <w:lang w:val="ru-RU"/>
        </w:rPr>
        <w:t xml:space="preserve"> частей длиной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N</m:t>
            </m:r>
          </m:den>
        </m:f>
      </m:oMath>
      <w:r w:rsidRPr="007A1C59">
        <w:rPr>
          <w:rFonts w:eastAsiaTheme="minorEastAsia"/>
          <w:lang w:val="ru-RU"/>
        </w:rPr>
        <w:t>, и к левой границе отрезка прибавляем поочередно длины частей и проверяем на двух образовавшихся отрезках выполнение условий метода половинного деления.</w:t>
      </w:r>
    </w:p>
    <w:p w14:paraId="5EDB121F" w14:textId="1553164B" w:rsidR="00CF11E7" w:rsidRPr="00CF11E7" w:rsidRDefault="0044662F" w:rsidP="00CF11E7">
      <w:pPr>
        <w:pStyle w:val="Heading2"/>
        <w:rPr>
          <w:shd w:val="clear" w:color="auto" w:fill="FFFFFF"/>
          <w:lang w:val="ru-RU"/>
        </w:rPr>
      </w:pPr>
      <w:r w:rsidRPr="0044662F">
        <w:rPr>
          <w:shd w:val="clear" w:color="auto" w:fill="FFFFFF"/>
          <w:lang w:val="ru-RU"/>
        </w:rPr>
        <w:t>Предварительный</w:t>
      </w:r>
      <w:r>
        <w:rPr>
          <w:shd w:val="clear" w:color="auto" w:fill="FFFFFF"/>
          <w:lang w:val="ru-RU"/>
        </w:rPr>
        <w:t xml:space="preserve"> анализ</w:t>
      </w:r>
      <w:r w:rsidRPr="0044662F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задачи</w:t>
      </w:r>
    </w:p>
    <w:p w14:paraId="5F39BC1E" w14:textId="6CC9ADDB" w:rsidR="0044662F" w:rsidRDefault="0021727B" w:rsidP="0021727B">
      <w:pPr>
        <w:pStyle w:val="Heading3"/>
        <w:rPr>
          <w:lang w:val="ru-RU"/>
        </w:rPr>
      </w:pPr>
      <w:r>
        <w:rPr>
          <w:lang w:val="ru-RU"/>
        </w:rPr>
        <w:t>А</w:t>
      </w:r>
      <w:r w:rsidR="0044662F">
        <w:rPr>
          <w:lang w:val="ru-RU"/>
        </w:rPr>
        <w:t>лгебраическое уравнение</w:t>
      </w:r>
    </w:p>
    <w:p w14:paraId="44F2C149" w14:textId="77777777" w:rsidR="0021727B" w:rsidRDefault="0021727B" w:rsidP="0021727B">
      <w:pPr>
        <w:rPr>
          <w:lang w:val="ru-RU"/>
        </w:rPr>
      </w:pPr>
      <w:r>
        <w:rPr>
          <w:lang w:val="ru-RU"/>
        </w:rPr>
        <w:t>Вычислим границы интервалов, на которых располагаются корни по теореме о верхней границе:</w:t>
      </w:r>
    </w:p>
    <w:p w14:paraId="2FEDE70F" w14:textId="77777777" w:rsidR="0021727B" w:rsidRDefault="0021727B" w:rsidP="0021727B">
      <w:pPr>
        <w:pStyle w:val="ListParagraph"/>
        <w:numPr>
          <w:ilvl w:val="0"/>
          <w:numId w:val="17"/>
        </w:numPr>
        <w:rPr>
          <w:lang w:val="ru-RU"/>
        </w:rPr>
      </w:pPr>
      <w:r>
        <w:rPr>
          <w:lang w:val="ru-RU"/>
        </w:rPr>
        <w:t>Нет отрицательных коэффициентов в уравнении, поэтому нет положительных корней.</w:t>
      </w:r>
    </w:p>
    <w:p w14:paraId="54C6069C" w14:textId="2F1912AF" w:rsidR="0021727B" w:rsidRPr="0021727B" w:rsidRDefault="0021727B" w:rsidP="0021727B">
      <w:pPr>
        <w:pStyle w:val="ListParagraph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Для верхней границы отрицательных корней сделаем замену </w:t>
      </w:r>
      <m:oMath>
        <m:r>
          <w:rPr>
            <w:rFonts w:ascii="Cambria Math" w:hAnsi="Cambria Math"/>
            <w:lang w:val="ru-RU"/>
          </w:rPr>
          <m:t>x= -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  <m:ctrlPr>
              <w:rPr>
                <w:rFonts w:ascii="Cambria Math" w:hAnsi="Cambria Math"/>
                <w:i/>
                <w:lang w:val="ru-RU"/>
              </w:rPr>
            </m:ctrlPr>
          </m:num>
          <m:den>
            <m:r>
              <w:rPr>
                <w:rFonts w:ascii="Cambria Math" w:eastAsiaTheme="minorEastAsia" w:hAnsi="Cambria Math"/>
                <w:lang w:val="ru-RU"/>
              </w:rPr>
              <m:t>y</m:t>
            </m:r>
          </m:den>
        </m:f>
        <m:r>
          <w:rPr>
            <w:rFonts w:ascii="Cambria Math" w:eastAsiaTheme="minorEastAsia" w:hAnsi="Cambria Math"/>
            <w:lang w:val="ru-RU"/>
          </w:rPr>
          <m:t>:</m:t>
        </m:r>
      </m:oMath>
      <w:r>
        <w:rPr>
          <w:rFonts w:eastAsiaTheme="minorEastAsia"/>
          <w:lang w:val="ru-RU"/>
        </w:rPr>
        <w:t xml:space="preserve"> тогда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'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=27.4317 </m:t>
        </m:r>
      </m:oMath>
      <w:r>
        <w:rPr>
          <w:rFonts w:eastAsiaTheme="minorEastAsia"/>
          <w:lang w:val="ru-RU"/>
        </w:rPr>
        <w:t xml:space="preserve">– максимальный по модулю отрицательный коэффициент; следовательно, </w:t>
      </w:r>
      <m:oMath>
        <m:r>
          <w:rPr>
            <w:rFonts w:ascii="Cambria Math" w:eastAsiaTheme="minorEastAsia" w:hAnsi="Cambria Math"/>
            <w:lang w:val="ru-RU"/>
          </w:rPr>
          <m:t xml:space="preserve">1+ 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ru-RU"/>
                  </w:rPr>
                  <m:t>'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den>
        </m:f>
      </m:oMath>
      <w:r w:rsidRPr="00BD043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– формула для вычисления границы. Получаем </w:t>
      </w:r>
      <w:r w:rsidRPr="0021727B">
        <w:rPr>
          <w:rFonts w:eastAsiaTheme="minorEastAsia"/>
          <w:i/>
        </w:rPr>
        <w:t>y</w:t>
      </w:r>
      <w:r w:rsidRPr="008E32C0">
        <w:rPr>
          <w:rFonts w:eastAsiaTheme="minorEastAsia"/>
          <w:lang w:val="ru-RU"/>
        </w:rPr>
        <w:t xml:space="preserve"> = 10,4179, </w:t>
      </w:r>
      <w:r>
        <w:rPr>
          <w:rFonts w:eastAsiaTheme="minorEastAsia"/>
          <w:lang w:val="ru-RU"/>
        </w:rPr>
        <w:t xml:space="preserve">тогда </w:t>
      </w:r>
      <w:r w:rsidRPr="0021727B">
        <w:rPr>
          <w:rFonts w:eastAsiaTheme="minorEastAsia"/>
          <w:i/>
        </w:rPr>
        <w:t>x</w:t>
      </w:r>
      <w:r w:rsidRPr="008E32C0">
        <w:rPr>
          <w:rFonts w:eastAsiaTheme="minorEastAsia"/>
          <w:lang w:val="ru-RU"/>
        </w:rPr>
        <w:t xml:space="preserve"> = -0.0959.</w:t>
      </w:r>
    </w:p>
    <w:p w14:paraId="4BF8788C" w14:textId="77777777" w:rsidR="0021727B" w:rsidRPr="0021727B" w:rsidRDefault="0021727B" w:rsidP="0021727B">
      <w:pPr>
        <w:pStyle w:val="ListParagraph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Для нижней границы отрицательных корней используем замену </w:t>
      </w:r>
      <m:oMath>
        <m:r>
          <w:rPr>
            <w:rFonts w:ascii="Cambria Math" w:hAnsi="Cambria Math"/>
            <w:lang w:val="ru-RU"/>
          </w:rPr>
          <m:t>x= -y</m:t>
        </m:r>
      </m:oMath>
      <w:r w:rsidRPr="0021727B">
        <w:rPr>
          <w:rFonts w:eastAsiaTheme="minorEastAsia"/>
          <w:lang w:val="ru-RU"/>
        </w:rPr>
        <w:t xml:space="preserve">; </w:t>
      </w:r>
      <w:r>
        <w:rPr>
          <w:rFonts w:eastAsiaTheme="minorEastAsia"/>
          <w:lang w:val="ru-RU"/>
        </w:rPr>
        <w:t xml:space="preserve">тогда по той же формуле получаем </w:t>
      </w:r>
      <w:r w:rsidRPr="0021727B">
        <w:rPr>
          <w:rFonts w:eastAsiaTheme="minorEastAsia"/>
          <w:i/>
        </w:rPr>
        <w:t>y</w:t>
      </w:r>
      <w:r w:rsidRPr="0021727B">
        <w:rPr>
          <w:rFonts w:eastAsiaTheme="minorEastAsia"/>
          <w:lang w:val="ru-RU"/>
        </w:rPr>
        <w:t xml:space="preserve"> = 10,4179;</w:t>
      </w:r>
      <w:r>
        <w:rPr>
          <w:rFonts w:eastAsiaTheme="minorEastAsia"/>
          <w:lang w:val="ru-RU"/>
        </w:rPr>
        <w:t xml:space="preserve"> тогда </w:t>
      </w:r>
      <w:r w:rsidRPr="0021727B">
        <w:rPr>
          <w:rFonts w:eastAsiaTheme="minorEastAsia"/>
          <w:lang w:val="ru-RU"/>
        </w:rPr>
        <w:t xml:space="preserve"> </w:t>
      </w:r>
      <w:r w:rsidRPr="0021727B">
        <w:rPr>
          <w:rFonts w:eastAsiaTheme="minorEastAsia"/>
          <w:i/>
        </w:rPr>
        <w:t>x</w:t>
      </w:r>
      <w:r w:rsidRPr="0021727B">
        <w:rPr>
          <w:rFonts w:eastAsiaTheme="minorEastAsia"/>
          <w:lang w:val="ru-RU"/>
        </w:rPr>
        <w:t xml:space="preserve"> = -10,4179</w:t>
      </w:r>
      <w:r>
        <w:rPr>
          <w:rFonts w:eastAsiaTheme="minorEastAsia"/>
          <w:lang w:val="ru-RU"/>
        </w:rPr>
        <w:t>.</w:t>
      </w:r>
    </w:p>
    <w:p w14:paraId="16355F97" w14:textId="77777777" w:rsidR="0021727B" w:rsidRPr="0021727B" w:rsidRDefault="0021727B" w:rsidP="0044662F">
      <w:pPr>
        <w:rPr>
          <w:lang w:val="ru-RU"/>
        </w:rPr>
      </w:pPr>
      <w:r>
        <w:rPr>
          <w:lang w:val="ru-RU"/>
        </w:rPr>
        <w:t xml:space="preserve">Интервал, на котором существуют корни, определяется как </w:t>
      </w:r>
      <w:r w:rsidRPr="0021727B">
        <w:rPr>
          <w:lang w:val="ru-RU"/>
        </w:rPr>
        <w:t>[-10,4179; -0.0959].</w:t>
      </w:r>
    </w:p>
    <w:p w14:paraId="18A0D755" w14:textId="77777777" w:rsidR="0044662F" w:rsidRPr="0044662F" w:rsidRDefault="0044662F" w:rsidP="0044662F">
      <w:pPr>
        <w:rPr>
          <w:rFonts w:eastAsiaTheme="minorEastAsia"/>
          <w:lang w:val="ru-RU"/>
        </w:rPr>
      </w:pPr>
      <w:r>
        <w:rPr>
          <w:lang w:val="ru-RU"/>
        </w:rPr>
        <w:t xml:space="preserve">Существуют промежутки, на которых выполняются два условия: </w:t>
      </w:r>
    </w:p>
    <w:p w14:paraId="6D71A98C" w14:textId="3A7C7744" w:rsidR="0044662F" w:rsidRPr="0044662F" w:rsidRDefault="008E32C0" w:rsidP="0044662F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lang w:val="ru-RU"/>
            </w:rPr>
            <m:t>∙f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</m:d>
          <m:r>
            <w:rPr>
              <w:rFonts w:ascii="Cambria Math" w:hAnsi="Cambria Math"/>
              <w:lang w:val="ru-RU"/>
            </w:rPr>
            <m:t xml:space="preserve">&lt;0 и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-знакопостоянна.</m:t>
          </m:r>
        </m:oMath>
      </m:oMathPara>
    </w:p>
    <w:p w14:paraId="3C825F9D" w14:textId="43B6BC76" w:rsidR="0044662F" w:rsidRPr="0044662F" w:rsidRDefault="009131D7" w:rsidP="0044662F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 w:cs="Consolas"/>
                  <w:i/>
                  <w:color w:val="000000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f</m:t>
              </m:r>
            </m:e>
            <m:sup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Consolas"/>
                  <w:i/>
                  <w:color w:val="000000"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x</m:t>
              </m:r>
            </m:e>
          </m:d>
          <m: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>= 4 ∙</m:t>
          </m:r>
          <m:r>
            <m:rPr>
              <m:sty m:val="p"/>
            </m:rP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>2.9127</m:t>
          </m:r>
          <m:sSup>
            <m:sSupPr>
              <m:ctrlPr>
                <w:rPr>
                  <w:rFonts w:ascii="Cambria Math" w:hAnsi="Cambria Math" w:cs="Consolas"/>
                  <w:color w:val="000000"/>
                  <w:sz w:val="19"/>
                  <w:szCs w:val="19"/>
                  <w:lang w:val="ru-RU"/>
                </w:rPr>
              </m:ctrlPr>
            </m:sSupPr>
            <m:e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x</m:t>
              </m:r>
              <m:ctrlPr>
                <w:rPr>
                  <w:rFonts w:ascii="Cambria Math" w:hAnsi="Cambria Math" w:cs="Consolas"/>
                  <w:i/>
                  <w:color w:val="000000"/>
                  <w:sz w:val="19"/>
                  <w:szCs w:val="19"/>
                </w:rPr>
              </m:ctrlPr>
            </m:e>
            <m:sup>
              <m:r>
                <w:rPr>
                  <w:rFonts w:ascii="Cambria Math" w:hAnsi="Cambria Math" w:cs="Consolas"/>
                  <w:color w:val="000000"/>
                  <w:sz w:val="19"/>
                  <w:szCs w:val="19"/>
                  <w:lang w:val="ru-RU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 xml:space="preserve">+3 </m:t>
          </m:r>
          <m: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>∙</m:t>
          </m:r>
          <m:r>
            <m:rPr>
              <m:sty m:val="p"/>
            </m:rP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>1.4726</m:t>
          </m:r>
          <m:sSup>
            <m:sSupPr>
              <m:ctrlPr>
                <w:rPr>
                  <w:rFonts w:ascii="Cambria Math" w:hAnsi="Cambria Math" w:cs="Consolas"/>
                  <w:color w:val="000000"/>
                  <w:sz w:val="19"/>
                  <w:szCs w:val="19"/>
                  <w:lang w:val="ru-RU"/>
                </w:rPr>
              </m:ctrlPr>
            </m:sSupPr>
            <m:e>
              <m:r>
                <w:rPr>
                  <w:rFonts w:ascii="Cambria Math" w:hAnsi="Cambria Math" w:cs="Consolas"/>
                  <w:color w:val="000000"/>
                  <w:sz w:val="19"/>
                  <w:szCs w:val="19"/>
                  <w:lang w:val="ru-RU"/>
                </w:rPr>
                <m:t>x</m:t>
              </m:r>
              <m:ctrlPr>
                <w:rPr>
                  <w:rFonts w:ascii="Cambria Math" w:hAnsi="Cambria Math" w:cs="Consolas"/>
                  <w:i/>
                  <w:color w:val="000000"/>
                  <w:sz w:val="19"/>
                  <w:szCs w:val="19"/>
                  <w:lang w:val="ru-RU"/>
                </w:rPr>
              </m:ctrlPr>
            </m:e>
            <m:sup>
              <m:r>
                <w:rPr>
                  <w:rFonts w:ascii="Cambria Math" w:hAnsi="Cambria Math" w:cs="Consolas"/>
                  <w:color w:val="000000"/>
                  <w:sz w:val="19"/>
                  <w:szCs w:val="19"/>
                  <w:lang w:val="ru-RU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 xml:space="preserve">+ 2 </m:t>
          </m:r>
          <m: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 xml:space="preserve">∙ </m:t>
          </m:r>
          <m:r>
            <m:rPr>
              <m:sty m:val="p"/>
            </m:rP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>12.5882</m:t>
          </m:r>
          <m: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>x</m:t>
          </m:r>
          <m:r>
            <m:rPr>
              <m:sty m:val="p"/>
            </m:rPr>
            <w:rPr>
              <w:rFonts w:ascii="Cambria Math" w:hAnsi="Cambria Math" w:cs="Consolas"/>
              <w:color w:val="000000"/>
              <w:sz w:val="19"/>
              <w:szCs w:val="19"/>
              <w:lang w:val="ru-RU"/>
            </w:rPr>
            <m:t>+27.43171</m:t>
          </m:r>
        </m:oMath>
      </m:oMathPara>
    </w:p>
    <w:p w14:paraId="709AD855" w14:textId="77777777" w:rsidR="0044662F" w:rsidRDefault="0044662F" w:rsidP="0044662F">
      <w:pPr>
        <w:rPr>
          <w:lang w:val="ru-RU"/>
        </w:rPr>
      </w:pPr>
      <w:r>
        <w:rPr>
          <w:lang w:val="ru-RU"/>
        </w:rPr>
        <w:t xml:space="preserve">Например, можно рассмотреть промежутки </w:t>
      </w:r>
      <w:r w:rsidRPr="0044662F">
        <w:rPr>
          <w:lang w:val="ru-RU"/>
        </w:rPr>
        <w:t>[-2; -</w:t>
      </w:r>
      <w:r w:rsidR="00BD0437">
        <w:rPr>
          <w:lang w:val="ru-RU"/>
        </w:rPr>
        <w:t>1</w:t>
      </w:r>
      <w:r w:rsidRPr="0044662F">
        <w:rPr>
          <w:lang w:val="ru-RU"/>
        </w:rPr>
        <w:t xml:space="preserve">] </w:t>
      </w:r>
      <w:r>
        <w:rPr>
          <w:lang w:val="ru-RU"/>
        </w:rPr>
        <w:t xml:space="preserve">и </w:t>
      </w:r>
      <w:r w:rsidRPr="0044662F">
        <w:rPr>
          <w:lang w:val="ru-RU"/>
        </w:rPr>
        <w:t>[-</w:t>
      </w:r>
      <w:r w:rsidR="00BD0437">
        <w:rPr>
          <w:lang w:val="ru-RU"/>
        </w:rPr>
        <w:t>0.7</w:t>
      </w:r>
      <w:r w:rsidRPr="0044662F">
        <w:rPr>
          <w:lang w:val="ru-RU"/>
        </w:rPr>
        <w:t>; 0].</w:t>
      </w:r>
    </w:p>
    <w:p w14:paraId="7F6A2DF6" w14:textId="77777777" w:rsidR="005129F8" w:rsidRPr="00BD0437" w:rsidRDefault="005129F8" w:rsidP="0044662F">
      <w:pPr>
        <w:rPr>
          <w:lang w:val="ru-RU"/>
        </w:rPr>
      </w:pPr>
      <w:r w:rsidRPr="005129F8">
        <w:rPr>
          <w:lang w:val="ru-RU"/>
        </w:rPr>
        <w:t>(</w:t>
      </w:r>
      <w:r w:rsidRPr="005129F8">
        <w:rPr>
          <w:i/>
        </w:rPr>
        <w:t>f</w:t>
      </w:r>
      <w:r w:rsidRPr="005129F8">
        <w:rPr>
          <w:i/>
          <w:lang w:val="ru-RU"/>
        </w:rPr>
        <w:t>(-</w:t>
      </w:r>
      <w:r w:rsidRPr="005129F8">
        <w:rPr>
          <w:lang w:val="ru-RU"/>
        </w:rPr>
        <w:t xml:space="preserve">2) = 32.96058; </w:t>
      </w:r>
      <w:r w:rsidRPr="005129F8">
        <w:rPr>
          <w:i/>
        </w:rPr>
        <w:t>f</w:t>
      </w:r>
      <w:r w:rsidRPr="005129F8">
        <w:rPr>
          <w:i/>
          <w:lang w:val="ru-RU"/>
        </w:rPr>
        <w:t>(-</w:t>
      </w:r>
      <w:r w:rsidRPr="005129F8">
        <w:rPr>
          <w:lang w:val="ru-RU"/>
        </w:rPr>
        <w:t xml:space="preserve">1) = </w:t>
      </w:r>
      <w:r w:rsidRPr="005129F8">
        <w:rPr>
          <w:rFonts w:hint="eastAsia"/>
          <w:lang w:val="ru-RU"/>
        </w:rPr>
        <w:t>-10.75461</w:t>
      </w:r>
      <w:r w:rsidRPr="005129F8">
        <w:rPr>
          <w:lang w:val="ru-RU"/>
        </w:rPr>
        <w:t>;</w:t>
      </w:r>
      <w:r w:rsidR="00BD0437" w:rsidRPr="00BD0437">
        <w:rPr>
          <w:i/>
          <w:lang w:val="ru-RU"/>
        </w:rPr>
        <w:t xml:space="preserve"> </w:t>
      </w:r>
      <w:r w:rsidR="00BD0437" w:rsidRPr="005129F8">
        <w:rPr>
          <w:i/>
        </w:rPr>
        <w:t>f</w:t>
      </w:r>
      <w:r w:rsidR="00BD0437" w:rsidRPr="005129F8">
        <w:rPr>
          <w:lang w:val="ru-RU"/>
        </w:rPr>
        <w:t>(</w:t>
      </w:r>
      <w:r w:rsidR="00BD0437">
        <w:rPr>
          <w:lang w:val="ru-RU"/>
        </w:rPr>
        <w:t>-0.7</w:t>
      </w:r>
      <w:r w:rsidR="00BD0437" w:rsidRPr="005129F8">
        <w:rPr>
          <w:lang w:val="ru-RU"/>
        </w:rPr>
        <w:t>)</w:t>
      </w:r>
      <w:r w:rsidR="00BD0437">
        <w:rPr>
          <w:lang w:val="ru-RU"/>
        </w:rPr>
        <w:t xml:space="preserve"> = </w:t>
      </w:r>
      <w:r w:rsidR="00BD0437" w:rsidRPr="00BD0437">
        <w:rPr>
          <w:rFonts w:hint="eastAsia"/>
          <w:lang w:val="ru-RU"/>
        </w:rPr>
        <w:t>-10.19094153</w:t>
      </w:r>
      <w:r w:rsidR="00BD0437" w:rsidRPr="00BD0437">
        <w:rPr>
          <w:lang w:val="ru-RU"/>
        </w:rPr>
        <w:t>;</w:t>
      </w:r>
      <w:r w:rsidR="00BD0437" w:rsidRPr="005129F8">
        <w:rPr>
          <w:lang w:val="ru-RU"/>
        </w:rPr>
        <w:t xml:space="preserve"> </w:t>
      </w:r>
      <w:r w:rsidRPr="005129F8">
        <w:rPr>
          <w:lang w:val="ru-RU"/>
        </w:rPr>
        <w:t xml:space="preserve"> </w:t>
      </w:r>
      <w:r w:rsidRPr="005129F8">
        <w:rPr>
          <w:i/>
        </w:rPr>
        <w:t>f</w:t>
      </w:r>
      <w:r w:rsidRPr="005129F8">
        <w:rPr>
          <w:lang w:val="ru-RU"/>
        </w:rPr>
        <w:t xml:space="preserve">(0) = </w:t>
      </w:r>
      <w:r w:rsidRPr="00BD0437">
        <w:rPr>
          <w:lang w:val="ru-RU"/>
        </w:rPr>
        <w:t>12.6488</w:t>
      </w:r>
      <w:r w:rsidRPr="005129F8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 w:rsidRPr="00BD0437">
        <w:rPr>
          <w:lang w:val="ru-RU"/>
        </w:rPr>
        <w:t>корнем производной является число</w:t>
      </w:r>
      <w:r w:rsidR="00BD0437" w:rsidRPr="00BD0437">
        <w:rPr>
          <w:lang w:val="ru-RU"/>
        </w:rPr>
        <w:t xml:space="preserve"> </w:t>
      </w:r>
      <w:r w:rsidRPr="00BD0437">
        <w:rPr>
          <w:lang w:val="ru-RU"/>
        </w:rPr>
        <w:t>-0.896874,</w:t>
      </w:r>
      <w:r w:rsidR="00BD0437" w:rsidRPr="00BD0437">
        <w:rPr>
          <w:lang w:val="ru-RU"/>
        </w:rPr>
        <w:t xml:space="preserve"> поэтому  </w:t>
      </w:r>
      <w:r w:rsidR="00BD0437">
        <w:rPr>
          <w:lang w:val="ru-RU"/>
        </w:rPr>
        <w:t>на этих промежутках первая производная знакопостоянна).</w:t>
      </w:r>
    </w:p>
    <w:p w14:paraId="27722497" w14:textId="77777777" w:rsidR="0044662F" w:rsidRDefault="0044662F" w:rsidP="0044662F">
      <w:pPr>
        <w:rPr>
          <w:lang w:val="ru-RU"/>
        </w:rPr>
      </w:pPr>
      <w:r>
        <w:rPr>
          <w:lang w:val="ru-RU"/>
        </w:rPr>
        <w:t xml:space="preserve">На них выполняются эти условия, </w:t>
      </w:r>
      <w:r w:rsidR="002D7AA6">
        <w:rPr>
          <w:lang w:val="ru-RU"/>
        </w:rPr>
        <w:t>следовательно, на каждом промежутке существуют по одному единственному корню.</w:t>
      </w:r>
    </w:p>
    <w:p w14:paraId="60F26FD3" w14:textId="526B30AE" w:rsidR="0021727B" w:rsidRDefault="0021727B" w:rsidP="0021727B">
      <w:pPr>
        <w:pStyle w:val="Heading3"/>
        <w:rPr>
          <w:lang w:val="ru-RU"/>
        </w:rPr>
      </w:pPr>
      <w:r>
        <w:rPr>
          <w:lang w:val="ru-RU"/>
        </w:rPr>
        <w:t>Трансцендентное уравнение</w:t>
      </w:r>
    </w:p>
    <w:p w14:paraId="4FB8C99E" w14:textId="6CADE16A" w:rsidR="0021727B" w:rsidRDefault="0021727B" w:rsidP="0021727B">
      <w:pPr>
        <w:rPr>
          <w:rFonts w:eastAsiaTheme="minorEastAsia"/>
          <w:lang w:val="ru-RU"/>
        </w:rPr>
      </w:pPr>
      <w:r>
        <w:rPr>
          <w:lang w:val="ru-RU"/>
        </w:rPr>
        <w:t xml:space="preserve">Рассмотрим производную: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f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r>
          <w:rPr>
            <w:rFonts w:ascii="Cambria Math" w:hAnsi="Cambria Math"/>
            <w:lang w:val="ru-RU"/>
          </w:rPr>
          <m:t xml:space="preserve">=1- </m:t>
        </m:r>
        <m:func>
          <m:funcPr>
            <m:ctrlPr>
              <w:rPr>
                <w:rFonts w:ascii="Cambria Math" w:hAnsi="Cambria Math"/>
                <w:i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ru-RU"/>
              </w:rPr>
              <m:t>cos</m:t>
            </m:r>
            <m:ctrlPr>
              <w:rPr>
                <w:rFonts w:ascii="Cambria Math" w:hAnsi="Cambria Math"/>
                <w:lang w:val="ru-RU"/>
              </w:rPr>
            </m:ctrlPr>
          </m:fName>
          <m:e>
            <m:r>
              <w:rPr>
                <w:rFonts w:ascii="Cambria Math" w:hAnsi="Cambria Math"/>
                <w:lang w:val="ru-RU"/>
              </w:rPr>
              <m:t>x</m:t>
            </m:r>
          </m:e>
        </m:func>
      </m:oMath>
      <w:r w:rsidRPr="0021727B">
        <w:rPr>
          <w:rFonts w:eastAsiaTheme="minorEastAsia"/>
          <w:lang w:val="ru-RU"/>
        </w:rPr>
        <w:t xml:space="preserve">; </w:t>
      </w:r>
      <w:r>
        <w:rPr>
          <w:rFonts w:eastAsiaTheme="minorEastAsia"/>
          <w:lang w:val="ru-RU"/>
        </w:rPr>
        <w:t xml:space="preserve">корнями данной производной являются </w:t>
      </w:r>
      <w:r w:rsidRPr="0021727B">
        <w:rPr>
          <w:rFonts w:eastAsiaTheme="minorEastAsia"/>
          <w:i/>
        </w:rPr>
        <w:t>x</w:t>
      </w:r>
      <w:r w:rsidRPr="0021727B">
        <w:rPr>
          <w:rFonts w:eastAsiaTheme="minorEastAsia"/>
          <w:lang w:val="ru-RU"/>
        </w:rPr>
        <w:t xml:space="preserve"> = 2</w:t>
      </w:r>
      <w:r>
        <w:rPr>
          <w:rFonts w:eastAsiaTheme="minorEastAsia"/>
          <w:lang w:val="ru-RU"/>
        </w:rPr>
        <w:t>π</w:t>
      </w:r>
      <w:r>
        <w:rPr>
          <w:rFonts w:eastAsiaTheme="minorEastAsia"/>
        </w:rPr>
        <w:t>n</w:t>
      </w:r>
      <w:r w:rsidRPr="0021727B">
        <w:rPr>
          <w:rFonts w:eastAsiaTheme="minorEastAsia"/>
          <w:lang w:val="ru-RU"/>
        </w:rPr>
        <w:t>.</w:t>
      </w:r>
    </w:p>
    <w:p w14:paraId="604A0189" w14:textId="5C9F5CAC" w:rsidR="00C40668" w:rsidRDefault="0021727B" w:rsidP="0021727B">
      <w:pPr>
        <w:rPr>
          <w:lang w:val="ru-RU"/>
        </w:rPr>
      </w:pPr>
      <w:r>
        <w:rPr>
          <w:lang w:val="ru-RU"/>
        </w:rPr>
        <w:t xml:space="preserve">Рассмотрим промежуток </w:t>
      </w:r>
      <w:r w:rsidRPr="0021727B">
        <w:rPr>
          <w:lang w:val="ru-RU"/>
        </w:rPr>
        <w:t xml:space="preserve">[1;2]: </w:t>
      </w:r>
      <w:r w:rsidRPr="00C40668">
        <w:rPr>
          <w:i/>
        </w:rPr>
        <w:t>f</w:t>
      </w:r>
      <w:r w:rsidRPr="0021727B">
        <w:rPr>
          <w:lang w:val="ru-RU"/>
        </w:rPr>
        <w:t xml:space="preserve">(1) = -0.091; </w:t>
      </w:r>
      <w:r w:rsidRPr="00C40668">
        <w:rPr>
          <w:i/>
        </w:rPr>
        <w:t>f</w:t>
      </w:r>
      <w:r w:rsidRPr="0021727B">
        <w:rPr>
          <w:lang w:val="ru-RU"/>
        </w:rPr>
        <w:t xml:space="preserve">(2) =0.8407; </w:t>
      </w:r>
      <w:r>
        <w:rPr>
          <w:lang w:val="ru-RU"/>
        </w:rPr>
        <w:t xml:space="preserve">корни производной в этом промежутке не встречаются, поэтому </w:t>
      </w:r>
      <w:r w:rsidR="00C40668">
        <w:rPr>
          <w:lang w:val="ru-RU"/>
        </w:rPr>
        <w:t>на нем существует единственный корень</w:t>
      </w:r>
    </w:p>
    <w:p w14:paraId="1229CFFF" w14:textId="6E174C92" w:rsidR="00C40668" w:rsidRPr="009A3742" w:rsidRDefault="00C40668" w:rsidP="00C40668">
      <w:pPr>
        <w:pStyle w:val="Heading2"/>
        <w:rPr>
          <w:lang w:val="ru-RU"/>
        </w:rPr>
      </w:pPr>
      <w:r w:rsidRPr="00C40668">
        <w:rPr>
          <w:shd w:val="clear" w:color="auto" w:fill="FFFFFF"/>
          <w:lang w:val="ru-RU"/>
        </w:rPr>
        <w:lastRenderedPageBreak/>
        <w:t>Тест</w:t>
      </w:r>
      <w:r w:rsidR="00C114EE">
        <w:rPr>
          <w:shd w:val="clear" w:color="auto" w:fill="FFFFFF"/>
          <w:lang w:val="ru-RU"/>
        </w:rPr>
        <w:t>о</w:t>
      </w:r>
      <w:r w:rsidRPr="00C40668">
        <w:rPr>
          <w:shd w:val="clear" w:color="auto" w:fill="FFFFFF"/>
          <w:lang w:val="ru-RU"/>
        </w:rPr>
        <w:t xml:space="preserve">вый пример с </w:t>
      </w:r>
      <w:r w:rsidR="00EB0DB1">
        <w:rPr>
          <w:shd w:val="clear" w:color="auto" w:fill="FFFFFF"/>
          <w:lang w:val="ru-RU"/>
        </w:rPr>
        <w:t>ручными</w:t>
      </w:r>
      <w:r w:rsidRPr="00C40668">
        <w:rPr>
          <w:shd w:val="clear" w:color="auto" w:fill="FFFFFF"/>
          <w:lang w:val="ru-RU"/>
        </w:rPr>
        <w:t xml:space="preserve"> расчетам</w:t>
      </w:r>
      <w:r w:rsidR="009A3742">
        <w:rPr>
          <w:shd w:val="clear" w:color="auto" w:fill="FFFFFF"/>
          <w:lang w:val="ru-RU"/>
        </w:rPr>
        <w:t>и</w:t>
      </w:r>
    </w:p>
    <w:p w14:paraId="691D1A57" w14:textId="0EE16498" w:rsidR="0044662F" w:rsidRDefault="00C40668" w:rsidP="00C40668">
      <w:pPr>
        <w:pStyle w:val="Heading3"/>
        <w:rPr>
          <w:lang w:val="ru-RU"/>
        </w:rPr>
      </w:pPr>
      <w:r w:rsidRPr="00C40668">
        <w:rPr>
          <w:lang w:val="ru-RU"/>
        </w:rPr>
        <w:t>Метод половинного деления</w:t>
      </w:r>
    </w:p>
    <w:p w14:paraId="165777B6" w14:textId="77777777" w:rsidR="007A1C59" w:rsidRDefault="00C40668" w:rsidP="00C40668">
      <w:pPr>
        <w:rPr>
          <w:lang w:val="ru-RU"/>
        </w:rPr>
      </w:pPr>
      <w:r>
        <w:rPr>
          <w:lang w:val="ru-RU"/>
        </w:rPr>
        <w:t xml:space="preserve">Рассмотрим промежуток </w:t>
      </w:r>
      <w:r w:rsidRPr="00A74CDD">
        <w:rPr>
          <w:lang w:val="ru-RU"/>
        </w:rPr>
        <w:t xml:space="preserve">[1.1; </w:t>
      </w:r>
      <w:r w:rsidR="00EF0C76">
        <w:rPr>
          <w:lang w:val="ru-RU"/>
        </w:rPr>
        <w:t>1.2</w:t>
      </w:r>
      <w:r w:rsidRPr="00A74CDD">
        <w:rPr>
          <w:lang w:val="ru-RU"/>
        </w:rPr>
        <w:t>]</w:t>
      </w:r>
      <w:r w:rsidR="00EF0C76">
        <w:rPr>
          <w:lang w:val="ru-RU"/>
        </w:rPr>
        <w:t xml:space="preserve"> для трансцендентного уравнения</w:t>
      </w:r>
      <w:r w:rsidR="00A74CDD" w:rsidRPr="00A74CDD">
        <w:rPr>
          <w:lang w:val="ru-RU"/>
        </w:rPr>
        <w:t xml:space="preserve">; </w:t>
      </w:r>
      <w:r w:rsidR="00A74CDD">
        <w:t>ε</w:t>
      </w:r>
      <w:r w:rsidR="00A74CDD" w:rsidRPr="00A74CDD">
        <w:rPr>
          <w:lang w:val="ru-RU"/>
        </w:rPr>
        <w:t xml:space="preserve"> = 0.0</w:t>
      </w:r>
      <w:r w:rsidR="00FB4272">
        <w:rPr>
          <w:lang w:val="ru-RU"/>
        </w:rPr>
        <w:t>0</w:t>
      </w:r>
      <w:r w:rsidR="00A74CDD" w:rsidRPr="00A74CDD">
        <w:rPr>
          <w:lang w:val="ru-RU"/>
        </w:rPr>
        <w:t>1</w:t>
      </w:r>
      <w:r w:rsidR="00EF0C76">
        <w:rPr>
          <w:lang w:val="ru-RU"/>
        </w:rPr>
        <w:t>.</w:t>
      </w:r>
    </w:p>
    <w:p w14:paraId="35A483B1" w14:textId="4314F713" w:rsidR="00C40668" w:rsidRDefault="00C40668" w:rsidP="00C40668">
      <w:pPr>
        <w:rPr>
          <w:lang w:val="ru-RU"/>
        </w:rPr>
      </w:pPr>
      <w:r>
        <w:rPr>
          <w:lang w:val="ru-RU"/>
        </w:rPr>
        <w:t>Проведем несколько ит</w:t>
      </w:r>
      <w:r w:rsidR="007A1C59">
        <w:rPr>
          <w:lang w:val="ru-RU"/>
        </w:rPr>
        <w:t>е</w:t>
      </w:r>
      <w:r>
        <w:rPr>
          <w:lang w:val="ru-RU"/>
        </w:rPr>
        <w:t>раций:</w:t>
      </w:r>
    </w:p>
    <w:p w14:paraId="035CDDAB" w14:textId="252CCE34" w:rsidR="00C40668" w:rsidRDefault="00A74CDD" w:rsidP="00A74CDD">
      <w:pPr>
        <w:pStyle w:val="ListParagraph"/>
        <w:numPr>
          <w:ilvl w:val="0"/>
          <w:numId w:val="20"/>
        </w:numPr>
      </w:pPr>
      <w:r w:rsidRPr="00A74CDD">
        <w:rPr>
          <w:i/>
        </w:rPr>
        <w:t>f</w:t>
      </w:r>
      <w:r>
        <w:t>(</w:t>
      </w:r>
      <w:r w:rsidR="00EF0C76">
        <w:rPr>
          <w:lang w:val="ru-RU"/>
        </w:rPr>
        <w:t>1.1</w:t>
      </w:r>
      <w:r>
        <w:t xml:space="preserve">) ∙ </w:t>
      </w:r>
      <w:r w:rsidRPr="00A74CDD">
        <w:rPr>
          <w:i/>
        </w:rPr>
        <w:t>f</w:t>
      </w:r>
      <w:r>
        <w:t>(</w:t>
      </w:r>
      <w:r w:rsidR="00EF0C76">
        <w:rPr>
          <w:lang w:val="ru-RU"/>
        </w:rPr>
        <w:t xml:space="preserve">1.2) </w:t>
      </w:r>
      <w:r>
        <w:t xml:space="preserve">&lt; 0; c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1.1+1.2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 1.15</m:t>
        </m:r>
      </m:oMath>
      <w:r w:rsidR="007230AA">
        <w:rPr>
          <w:rFonts w:eastAsiaTheme="minorEastAsia"/>
        </w:rPr>
        <w:t xml:space="preserve"> </w:t>
      </w:r>
      <w:r w:rsidRPr="00A74CDD">
        <w:rPr>
          <w:rFonts w:eastAsiaTheme="minorEastAsia"/>
        </w:rPr>
        <w:t xml:space="preserve">&gt; </w:t>
      </w:r>
      <w:r>
        <w:t>ε;</w:t>
      </w:r>
    </w:p>
    <w:p w14:paraId="31529430" w14:textId="2BB0CCE4" w:rsidR="00A74CDD" w:rsidRDefault="00A74CDD" w:rsidP="00A74CDD">
      <w:pPr>
        <w:pStyle w:val="ListParagraph"/>
        <w:numPr>
          <w:ilvl w:val="0"/>
          <w:numId w:val="20"/>
        </w:numPr>
      </w:pPr>
      <w:r>
        <w:rPr>
          <w:i/>
        </w:rPr>
        <w:t>f(</w:t>
      </w:r>
      <w:r w:rsidR="007230AA">
        <w:rPr>
          <w:i/>
        </w:rPr>
        <w:t>1.15</w:t>
      </w:r>
      <w:r>
        <w:rPr>
          <w:i/>
        </w:rPr>
        <w:t>) ∙f</w:t>
      </w:r>
      <w:r w:rsidRPr="00A74CDD">
        <w:t>(1.</w:t>
      </w:r>
      <w:r w:rsidR="007230AA">
        <w:t>2</w:t>
      </w:r>
      <w:r>
        <w:rPr>
          <w:i/>
        </w:rPr>
        <w:t xml:space="preserve">) </w:t>
      </w:r>
      <w:r w:rsidR="007230AA">
        <w:rPr>
          <w:i/>
        </w:rPr>
        <w:t>&gt;</w:t>
      </w:r>
      <w:r>
        <w:rPr>
          <w:i/>
        </w:rPr>
        <w:t xml:space="preserve"> 0; </w:t>
      </w:r>
      <w:r w:rsidRPr="00A74CDD">
        <w:t>c</w:t>
      </w:r>
      <w:r>
        <w:rPr>
          <w:i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1.2+1.15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= </m:t>
        </m:r>
      </m:oMath>
      <w:r w:rsidR="007230AA">
        <w:t>1.175</w:t>
      </w:r>
      <w:r>
        <w:rPr>
          <w:rFonts w:eastAsiaTheme="minorEastAsia"/>
          <w:i/>
        </w:rPr>
        <w:t xml:space="preserve">  &gt; </w:t>
      </w:r>
      <w:r>
        <w:t>ε;</w:t>
      </w:r>
    </w:p>
    <w:p w14:paraId="5AB31B3E" w14:textId="36E3222A" w:rsidR="00A74CDD" w:rsidRDefault="00A74CDD" w:rsidP="00A74CDD">
      <w:pPr>
        <w:pStyle w:val="ListParagraph"/>
        <w:numPr>
          <w:ilvl w:val="0"/>
          <w:numId w:val="20"/>
        </w:numPr>
      </w:pPr>
      <w:r>
        <w:rPr>
          <w:i/>
        </w:rPr>
        <w:t>f</w:t>
      </w:r>
      <w:r w:rsidRPr="00A74CDD">
        <w:t>(</w:t>
      </w:r>
      <w:r w:rsidR="007230AA">
        <w:t>1.15</w:t>
      </w:r>
      <w:r>
        <w:rPr>
          <w:i/>
        </w:rPr>
        <w:t>) ∙f</w:t>
      </w:r>
      <w:r w:rsidRPr="00A74CDD">
        <w:t>(</w:t>
      </w:r>
      <w:r w:rsidR="007230AA">
        <w:t>1.175</w:t>
      </w:r>
      <w:r>
        <w:rPr>
          <w:i/>
        </w:rPr>
        <w:t xml:space="preserve">) &lt; 0; </w:t>
      </w:r>
      <w:r w:rsidRPr="00A74CDD">
        <w:t>c</w:t>
      </w:r>
      <w:r>
        <w:rPr>
          <w:i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1.15+1.175</m:t>
            </m:r>
            <m:r>
              <w:rPr>
                <w:rFonts w:ascii="Cambria Math" w:eastAsiaTheme="minorEastAsia" w:hAnsi="Cambria Math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 1.1625</m:t>
        </m:r>
      </m:oMath>
      <w:r>
        <w:rPr>
          <w:rFonts w:eastAsiaTheme="minorEastAsia"/>
          <w:i/>
        </w:rPr>
        <w:t xml:space="preserve"> &gt; </w:t>
      </w:r>
      <w:r>
        <w:t>ε;</w:t>
      </w:r>
    </w:p>
    <w:p w14:paraId="0E8156AA" w14:textId="2F84F4AE" w:rsidR="00A74CDD" w:rsidRDefault="00A74CDD" w:rsidP="00A74CDD">
      <w:pPr>
        <w:rPr>
          <w:lang w:val="ru-RU"/>
        </w:rPr>
      </w:pPr>
      <w:r>
        <w:rPr>
          <w:lang w:val="ru-RU"/>
        </w:rPr>
        <w:t>Таких итераций должно быть 7</w:t>
      </w:r>
      <w:r w:rsidR="007230AA" w:rsidRPr="007230AA">
        <w:rPr>
          <w:lang w:val="ru-RU"/>
        </w:rPr>
        <w:t xml:space="preserve">; </w:t>
      </w:r>
      <w:r w:rsidR="007230AA">
        <w:rPr>
          <w:lang w:val="ru-RU"/>
        </w:rPr>
        <w:t>корень с точностью 0.0029</w:t>
      </w:r>
      <w:r>
        <w:rPr>
          <w:lang w:val="ru-RU"/>
        </w:rPr>
        <w:t>.</w:t>
      </w:r>
    </w:p>
    <w:p w14:paraId="07CCCF95" w14:textId="77DCCFE4" w:rsidR="00A74CDD" w:rsidRDefault="00A74CDD" w:rsidP="00A74CDD">
      <w:pPr>
        <w:pStyle w:val="Heading3"/>
        <w:rPr>
          <w:noProof/>
          <w:lang w:val="ru-RU"/>
        </w:rPr>
      </w:pPr>
      <w:r>
        <w:rPr>
          <w:noProof/>
          <w:lang w:val="ru-RU"/>
        </w:rPr>
        <w:t>Метод хорд</w:t>
      </w:r>
    </w:p>
    <w:p w14:paraId="7BF7CD83" w14:textId="6E52605D" w:rsidR="00FD5CC8" w:rsidRDefault="00A74CDD" w:rsidP="00A74CDD">
      <w:pPr>
        <w:rPr>
          <w:lang w:val="ru-RU"/>
        </w:rPr>
      </w:pPr>
      <w:r>
        <w:rPr>
          <w:lang w:val="ru-RU"/>
        </w:rPr>
        <w:t>На промежутке</w:t>
      </w:r>
      <w:r w:rsidR="00EF0C76">
        <w:rPr>
          <w:lang w:val="ru-RU"/>
        </w:rPr>
        <w:t xml:space="preserve"> </w:t>
      </w:r>
      <w:r w:rsidR="00EF0C76" w:rsidRPr="00A74CDD">
        <w:rPr>
          <w:lang w:val="ru-RU"/>
        </w:rPr>
        <w:t>[-1.1; -1]</w:t>
      </w:r>
      <w:r>
        <w:rPr>
          <w:lang w:val="ru-RU"/>
        </w:rPr>
        <w:t xml:space="preserve"> рассмотрим итерации метода хорд</w:t>
      </w:r>
      <w:r w:rsidR="00EF0C76">
        <w:rPr>
          <w:lang w:val="ru-RU"/>
        </w:rPr>
        <w:t xml:space="preserve"> для полинома</w:t>
      </w:r>
      <w:r>
        <w:rPr>
          <w:lang w:val="ru-RU"/>
        </w:rPr>
        <w:t>.</w:t>
      </w:r>
    </w:p>
    <w:p w14:paraId="77AE3A7F" w14:textId="21312383" w:rsidR="00A74CDD" w:rsidRPr="00FD5CC8" w:rsidRDefault="00FD5CC8" w:rsidP="00A74CDD">
      <w:pPr>
        <w:rPr>
          <w:i/>
          <w:lang w:val="ru-RU"/>
        </w:rPr>
      </w:pPr>
      <w:r>
        <w:rPr>
          <w:lang w:val="ru-RU"/>
        </w:rPr>
        <w:t xml:space="preserve">Выберем стационарную точку: </w:t>
      </w:r>
      <w:r w:rsidRPr="00FD5CC8">
        <w:rPr>
          <w:i/>
        </w:rPr>
        <w:t>f</w:t>
      </w:r>
      <w:r w:rsidRPr="00FD5CC8">
        <w:rPr>
          <w:i/>
          <w:lang w:val="ru-RU"/>
        </w:rPr>
        <w:t xml:space="preserve"> </w:t>
      </w:r>
      <w:r w:rsidRPr="00FD5CC8">
        <w:rPr>
          <w:lang w:val="ru-RU"/>
        </w:rPr>
        <w:t xml:space="preserve">’’(-1.1) </w:t>
      </w:r>
      <w:r>
        <w:rPr>
          <w:lang w:val="ru-RU"/>
        </w:rPr>
        <w:t xml:space="preserve">∙ </w:t>
      </w:r>
      <w:r w:rsidRPr="00FD5CC8">
        <w:rPr>
          <w:i/>
        </w:rPr>
        <w:t>f</w:t>
      </w:r>
      <w:r w:rsidRPr="00FD5CC8">
        <w:rPr>
          <w:lang w:val="ru-RU"/>
        </w:rPr>
        <w:t>(-1.1) = 0.4088 &gt; 0</w:t>
      </w:r>
      <w:r>
        <w:rPr>
          <w:lang w:val="ru-RU"/>
        </w:rPr>
        <w:t xml:space="preserve">, поэтому выбираем эту точку за стационарную  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-1.1</m:t>
            </m:r>
          </m:e>
        </m:d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f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-1</m:t>
            </m:r>
          </m:e>
        </m:d>
        <m:r>
          <w:rPr>
            <w:rFonts w:ascii="Cambria Math" w:hAnsi="Cambria Math"/>
            <w:lang w:val="ru-RU"/>
          </w:rPr>
          <m:t>.</m:t>
        </m:r>
      </m:oMath>
    </w:p>
    <w:p w14:paraId="3C1C54D0" w14:textId="47EFDA7E" w:rsidR="00A74CDD" w:rsidRPr="00157235" w:rsidRDefault="009131D7" w:rsidP="00A74CDD">
      <w:pPr>
        <w:pStyle w:val="ListParagraph"/>
        <w:numPr>
          <w:ilvl w:val="0"/>
          <w:numId w:val="21"/>
        </w:numPr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1</m:t>
                </m:r>
              </m:e>
            </m:d>
          </m:sup>
        </m:sSup>
        <m:r>
          <w:rPr>
            <w:rFonts w:ascii="Cambria Math" w:hAnsi="Cambria Math"/>
            <w:lang w:val="ru-RU"/>
          </w:rPr>
          <m:t xml:space="preserve">= -1-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-1</m:t>
                </m:r>
              </m:e>
            </m:d>
          </m:num>
          <m:den>
            <m:r>
              <w:rPr>
                <w:rFonts w:ascii="Cambria Math" w:hAnsi="Cambria Math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-1</m:t>
                </m:r>
              </m:e>
            </m:d>
            <m:r>
              <w:rPr>
                <w:rFonts w:ascii="Cambria Math" w:hAnsi="Cambria Math"/>
                <w:lang w:val="ru-RU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-1.1</m:t>
                </m:r>
              </m:e>
            </m:d>
          </m:den>
        </m:f>
        <m:r>
          <w:rPr>
            <w:rFonts w:ascii="Cambria Math" w:hAnsi="Cambria Math"/>
            <w:lang w:val="ru-RU"/>
          </w:rPr>
          <m:t>∙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 xml:space="preserve">-1+ </m:t>
            </m:r>
            <m:r>
              <w:rPr>
                <w:rFonts w:ascii="Cambria Math" w:eastAsiaTheme="minorEastAsia" w:hAnsi="Cambria Math"/>
                <w:lang w:val="ru-RU"/>
              </w:rPr>
              <m:t>1.1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</m:d>
      </m:oMath>
      <w:r w:rsidR="00FD5CC8">
        <w:rPr>
          <w:rFonts w:eastAsiaTheme="minorEastAsia"/>
        </w:rPr>
        <w:t xml:space="preserve"> = -</w:t>
      </w:r>
      <w:r w:rsidR="00157235">
        <w:rPr>
          <w:rFonts w:eastAsiaTheme="minorEastAsia"/>
          <w:lang w:val="ru-RU"/>
        </w:rPr>
        <w:t>1</w:t>
      </w:r>
      <w:r w:rsidR="00FD5CC8">
        <w:rPr>
          <w:rFonts w:eastAsiaTheme="minorEastAsia"/>
        </w:rPr>
        <w:t>.</w:t>
      </w:r>
      <w:r w:rsidR="00157235">
        <w:rPr>
          <w:rFonts w:eastAsiaTheme="minorEastAsia"/>
          <w:lang w:val="ru-RU"/>
        </w:rPr>
        <w:t>0986</w:t>
      </w:r>
      <w:r w:rsidR="00FD5CC8">
        <w:rPr>
          <w:rFonts w:eastAsiaTheme="minorEastAsia"/>
          <w:lang w:val="ru-RU"/>
        </w:rPr>
        <w:t xml:space="preserve">; </w:t>
      </w:r>
    </w:p>
    <w:p w14:paraId="6F0C2CBE" w14:textId="0E362377" w:rsidR="00157235" w:rsidRPr="00157235" w:rsidRDefault="009131D7" w:rsidP="00A74CDD">
      <w:pPr>
        <w:pStyle w:val="ListParagraph"/>
        <w:numPr>
          <w:ilvl w:val="0"/>
          <w:numId w:val="21"/>
        </w:numPr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</m:d>
          </m:sup>
        </m:sSup>
        <m:r>
          <w:rPr>
            <w:rFonts w:ascii="Cambria Math" w:hAnsi="Cambria Math"/>
            <w:lang w:val="ru-RU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</w:rPr>
          <m:t>-</m:t>
        </m:r>
        <m:r>
          <m:rPr>
            <m:sty m:val="p"/>
          </m:rPr>
          <w:rPr>
            <w:rFonts w:ascii="Cambria Math" w:eastAsiaTheme="minorEastAsia" w:hAnsi="Cambria Math"/>
            <w:lang w:val="ru-RU"/>
          </w:rPr>
          <m:t>1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  <m:r>
          <m:rPr>
            <m:sty m:val="p"/>
          </m:rPr>
          <w:rPr>
            <w:rFonts w:ascii="Cambria Math" w:eastAsiaTheme="minorEastAsia" w:hAnsi="Cambria Math"/>
            <w:lang w:val="ru-RU"/>
          </w:rPr>
          <m:t>0986</m:t>
        </m:r>
        <m:r>
          <w:rPr>
            <w:rFonts w:ascii="Cambria Math" w:hAnsi="Cambria Math"/>
            <w:lang w:val="ru-RU"/>
          </w:rPr>
          <m:t xml:space="preserve">-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ru-RU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ru-RU"/>
                  </w:rPr>
                  <m:t>0986</m:t>
                </m:r>
              </m:e>
            </m:d>
          </m:num>
          <m:den>
            <m:r>
              <w:rPr>
                <w:rFonts w:ascii="Cambria Math" w:hAnsi="Cambria Math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ru-RU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ru-RU"/>
                  </w:rPr>
                  <m:t>0986</m:t>
                </m:r>
              </m:e>
            </m:d>
            <m:r>
              <w:rPr>
                <w:rFonts w:ascii="Cambria Math" w:hAnsi="Cambria Math"/>
                <w:lang w:val="ru-RU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-1.1</m:t>
                </m:r>
              </m:e>
            </m:d>
          </m:den>
        </m:f>
        <m:r>
          <w:rPr>
            <w:rFonts w:ascii="Cambria Math" w:hAnsi="Cambria Math"/>
            <w:lang w:val="ru-RU"/>
          </w:rPr>
          <m:t>∙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1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0986</m:t>
            </m:r>
            <m:r>
              <w:rPr>
                <w:rFonts w:ascii="Cambria Math" w:hAnsi="Cambria Math"/>
                <w:lang w:val="ru-RU"/>
              </w:rPr>
              <m:t xml:space="preserve">+ </m:t>
            </m:r>
            <m:r>
              <w:rPr>
                <w:rFonts w:ascii="Cambria Math" w:eastAsiaTheme="minorEastAsia" w:hAnsi="Cambria Math"/>
                <w:lang w:val="ru-RU"/>
              </w:rPr>
              <m:t>1.1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</m:d>
      </m:oMath>
      <w:r w:rsidR="00157235">
        <w:rPr>
          <w:rFonts w:eastAsiaTheme="minorEastAsia"/>
        </w:rPr>
        <w:t xml:space="preserve"> = </w:t>
      </w:r>
      <w:r w:rsidR="00157235">
        <w:rPr>
          <w:rFonts w:eastAsiaTheme="minorEastAsia"/>
          <w:lang w:val="ru-RU"/>
        </w:rPr>
        <w:t>-1.09903;</w:t>
      </w:r>
    </w:p>
    <w:p w14:paraId="56799CA1" w14:textId="4389B6BF" w:rsidR="002540FA" w:rsidRDefault="00157235" w:rsidP="002540FA">
      <w:pPr>
        <w:rPr>
          <w:rFonts w:eastAsiaTheme="minorEastAsia"/>
          <w:lang w:val="ru-RU"/>
        </w:rPr>
      </w:pPr>
      <w:r>
        <w:rPr>
          <w:lang w:val="ru-RU"/>
        </w:rPr>
        <w:t xml:space="preserve">После этой итерации проверка </w:t>
      </w:r>
      <w:r w:rsidRPr="00157235">
        <w:rPr>
          <w:lang w:val="ru-RU"/>
        </w:rPr>
        <w:t xml:space="preserve">|-1.1 </w:t>
      </w:r>
      <w:r>
        <w:rPr>
          <w:lang w:val="ru-RU"/>
        </w:rPr>
        <w:t>–</w:t>
      </w:r>
      <w:r w:rsidRPr="00157235">
        <w:rPr>
          <w:lang w:val="ru-RU"/>
        </w:rPr>
        <w:t xml:space="preserve"> </w:t>
      </w:r>
      <w:r>
        <w:t>x</w:t>
      </w:r>
      <w:r w:rsidRPr="00157235">
        <w:rPr>
          <w:lang w:val="ru-RU"/>
        </w:rPr>
        <w:t xml:space="preserve">|&gt; </w:t>
      </w:r>
      <w:r>
        <w:t>ε</w:t>
      </w:r>
      <w:r w:rsidRPr="00157235">
        <w:rPr>
          <w:lang w:val="ru-RU"/>
        </w:rPr>
        <w:t xml:space="preserve"> ∙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den>
        </m:f>
      </m:oMath>
      <w:r>
        <w:rPr>
          <w:rFonts w:eastAsiaTheme="minorEastAsia"/>
          <w:lang w:val="ru-RU"/>
        </w:rPr>
        <w:t xml:space="preserve"> не выполняется.</w:t>
      </w:r>
    </w:p>
    <w:p w14:paraId="3A64303E" w14:textId="77777777" w:rsidR="00C114EE" w:rsidRDefault="002540FA" w:rsidP="00C114EE">
      <w:pPr>
        <w:rPr>
          <w:lang w:val="ru-RU"/>
        </w:rPr>
      </w:pPr>
      <w:r>
        <w:rPr>
          <w:lang w:val="ru-RU"/>
        </w:rPr>
        <w:t xml:space="preserve">После последней итерации </w:t>
      </w:r>
      <w:r>
        <w:t>ε</w:t>
      </w:r>
      <w:r w:rsidRPr="00157235">
        <w:rPr>
          <w:lang w:val="ru-RU"/>
        </w:rPr>
        <w:t xml:space="preserve"> </w:t>
      </w:r>
      <w:r w:rsidRPr="00CF11E7">
        <w:rPr>
          <w:lang w:val="ru-RU"/>
        </w:rPr>
        <w:t xml:space="preserve"> = 0.00</w:t>
      </w:r>
      <w:r w:rsidR="007230AA" w:rsidRPr="00C114EE">
        <w:rPr>
          <w:lang w:val="ru-RU"/>
        </w:rPr>
        <w:t>381</w:t>
      </w:r>
      <w:r w:rsidRPr="00CF11E7">
        <w:rPr>
          <w:lang w:val="ru-RU"/>
        </w:rPr>
        <w:t>.</w:t>
      </w:r>
    </w:p>
    <w:p w14:paraId="24589F10" w14:textId="6D205244" w:rsidR="00AA1449" w:rsidRDefault="00991CD3" w:rsidP="00C114EE">
      <w:pPr>
        <w:pStyle w:val="Heading2"/>
        <w:rPr>
          <w:lang w:val="ru-RU"/>
        </w:rPr>
      </w:pPr>
      <w:r>
        <w:rPr>
          <w:noProof/>
          <w:lang w:val="ru-RU"/>
        </w:rPr>
        <w:t xml:space="preserve">Иллюстрация в </w:t>
      </w:r>
      <w:r>
        <w:rPr>
          <w:noProof/>
        </w:rPr>
        <w:t>MATLAB</w:t>
      </w:r>
    </w:p>
    <w:p w14:paraId="19424C7A" w14:textId="222E8500" w:rsidR="00C114EE" w:rsidRPr="00C114EE" w:rsidRDefault="00304B35" w:rsidP="00AA1449">
      <w:pPr>
        <w:rPr>
          <w:lang w:val="ru-RU"/>
        </w:rPr>
      </w:pPr>
      <w:r>
        <w:rPr>
          <w:lang w:val="ru-RU"/>
        </w:rPr>
        <w:t>Проиллюстрируем один из методов, метод хорд, при работе с полиномом</w:t>
      </w:r>
      <w:r w:rsidR="00C114EE">
        <w:rPr>
          <w:lang w:val="ru-RU"/>
        </w:rPr>
        <w:t xml:space="preserve"> (2 итерации)</w:t>
      </w:r>
      <w:r>
        <w:rPr>
          <w:lang w:val="ru-RU"/>
        </w:rPr>
        <w:t>. Отрезок, выбранный для иллюстрации, удовлетворяет условиям метода</w:t>
      </w:r>
      <w:r w:rsidR="00C114EE">
        <w:rPr>
          <w:lang w:val="ru-RU"/>
        </w:rPr>
        <w:t>.</w:t>
      </w:r>
    </w:p>
    <w:p w14:paraId="72A7C3DA" w14:textId="4848506D" w:rsidR="00AA1449" w:rsidRDefault="00A45749" w:rsidP="00AA1449">
      <w:pPr>
        <w:rPr>
          <w:lang w:val="ru-RU"/>
        </w:rPr>
      </w:pPr>
      <w:r>
        <w:rPr>
          <w:noProof/>
        </w:rPr>
        <w:drawing>
          <wp:inline distT="0" distB="0" distL="0" distR="0" wp14:anchorId="03EF859D" wp14:editId="5AC3BCCA">
            <wp:extent cx="389128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07" t="14462" r="28991" b="28308"/>
                    <a:stretch/>
                  </pic:blipFill>
                  <pic:spPr bwMode="auto">
                    <a:xfrm>
                      <a:off x="0" y="0"/>
                      <a:ext cx="3931540" cy="236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F156F" w14:textId="1409D8AD" w:rsidR="00304B35" w:rsidRPr="00304B35" w:rsidRDefault="00304B35" w:rsidP="00AA1449">
      <w:pPr>
        <w:rPr>
          <w:noProof/>
          <w:lang w:val="ru-RU"/>
        </w:rPr>
      </w:pPr>
      <w:r>
        <w:rPr>
          <w:noProof/>
          <w:lang w:val="ru-RU"/>
        </w:rPr>
        <w:lastRenderedPageBreak/>
        <w:t xml:space="preserve">Проверим также получение корней с помощью функции </w:t>
      </w:r>
      <w:r w:rsidRPr="00304B35">
        <w:t>fzero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.</w:t>
      </w:r>
    </w:p>
    <w:p w14:paraId="0ECC8646" w14:textId="77777777" w:rsidR="00304B35" w:rsidRDefault="00304B35" w:rsidP="00304B35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a1=-2;    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%Define borders of interval. </w:t>
      </w:r>
    </w:p>
    <w:p w14:paraId="5747ECEA" w14:textId="77777777" w:rsidR="00304B35" w:rsidRDefault="00304B35" w:rsidP="00304B35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b1=-1;</w:t>
      </w:r>
    </w:p>
    <w:p w14:paraId="7D58C3C4" w14:textId="77777777" w:rsidR="00304B35" w:rsidRDefault="00304B35" w:rsidP="00304B35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[x01,y01]=fzero(@Pol,[a1,b1]);    </w:t>
      </w:r>
      <w:r>
        <w:rPr>
          <w:rFonts w:ascii="Courier New" w:hAnsi="Courier New" w:cs="Courier New"/>
          <w:color w:val="228B22"/>
          <w:sz w:val="20"/>
          <w:szCs w:val="20"/>
        </w:rPr>
        <w:t>%Find root on interval [a1, b1] with function "fzero".</w:t>
      </w:r>
    </w:p>
    <w:p w14:paraId="515B3295" w14:textId="77777777" w:rsidR="00304B35" w:rsidRDefault="00304B35" w:rsidP="00304B35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2B06C0D" w14:textId="77777777" w:rsidR="00304B35" w:rsidRDefault="00304B35" w:rsidP="00304B35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52DF41B" w14:textId="77777777" w:rsidR="00304B35" w:rsidRDefault="00304B35" w:rsidP="00304B35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a2=-0.7;  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%Define borders of the second interval.  </w:t>
      </w:r>
    </w:p>
    <w:p w14:paraId="3EFA914A" w14:textId="77777777" w:rsidR="00304B35" w:rsidRDefault="00304B35" w:rsidP="00304B35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b2=0;</w:t>
      </w:r>
    </w:p>
    <w:p w14:paraId="2DA4A9C9" w14:textId="77777777" w:rsidR="00304B35" w:rsidRDefault="00304B35" w:rsidP="00304B35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[x02,y02]=fzero(@Pol,[a2,b2]);    </w:t>
      </w:r>
      <w:r>
        <w:rPr>
          <w:rFonts w:ascii="Courier New" w:hAnsi="Courier New" w:cs="Courier New"/>
          <w:color w:val="228B22"/>
          <w:sz w:val="20"/>
          <w:szCs w:val="20"/>
        </w:rPr>
        <w:t>%Find root on interval [a2, b2] with function "fzero".</w:t>
      </w:r>
    </w:p>
    <w:p w14:paraId="2D0D372D" w14:textId="3ED049CE" w:rsidR="00304B35" w:rsidRPr="00304B35" w:rsidRDefault="00304B35" w:rsidP="00AA1449">
      <w:pPr>
        <w:rPr>
          <w:noProof/>
          <w:lang w:val="ru-RU"/>
        </w:rPr>
      </w:pPr>
      <w:r>
        <w:rPr>
          <w:noProof/>
          <w:lang w:val="ru-RU"/>
        </w:rPr>
        <w:t>Корни на этих двух промежутках получаются такими(можно сравнить с результатами вычисления в СИ в таблице ниже):</w:t>
      </w:r>
    </w:p>
    <w:p w14:paraId="258D85D2" w14:textId="57AC2865" w:rsidR="00304B35" w:rsidRDefault="00304B35" w:rsidP="00AA1449">
      <w:r>
        <w:rPr>
          <w:noProof/>
        </w:rPr>
        <w:drawing>
          <wp:inline distT="0" distB="0" distL="0" distR="0" wp14:anchorId="7E23227E" wp14:editId="038BE1F2">
            <wp:extent cx="4876800" cy="965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93" t="37691" r="48842" b="42386"/>
                    <a:stretch/>
                  </pic:blipFill>
                  <pic:spPr bwMode="auto">
                    <a:xfrm>
                      <a:off x="0" y="0"/>
                      <a:ext cx="487680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28FF0" w14:textId="1887325D" w:rsidR="00991CD3" w:rsidRPr="00304B35" w:rsidRDefault="00304B35" w:rsidP="00991CD3">
      <w:pPr>
        <w:rPr>
          <w:lang w:val="ru-RU"/>
        </w:rPr>
      </w:pPr>
      <w:r>
        <w:rPr>
          <w:lang w:val="ru-RU"/>
        </w:rPr>
        <w:t xml:space="preserve">Аналогично для трансцендентного уравнения: на отрезке </w:t>
      </w:r>
      <w:r w:rsidRPr="00304B35">
        <w:rPr>
          <w:lang w:val="ru-RU"/>
        </w:rPr>
        <w:t xml:space="preserve">[1;2] </w:t>
      </w:r>
      <w:r>
        <w:rPr>
          <w:lang w:val="ru-RU"/>
        </w:rPr>
        <w:t>получаем корень 1.1712.</w:t>
      </w:r>
    </w:p>
    <w:p w14:paraId="00921F2E" w14:textId="26D14098" w:rsidR="00991CD3" w:rsidRPr="009A3742" w:rsidRDefault="00991CD3" w:rsidP="009A3742">
      <w:pPr>
        <w:pStyle w:val="Heading2"/>
        <w:rPr>
          <w:shd w:val="clear" w:color="auto" w:fill="FFFFFF"/>
          <w:lang w:val="ru-RU"/>
        </w:rPr>
      </w:pPr>
      <w:r w:rsidRPr="006F29FC">
        <w:rPr>
          <w:shd w:val="clear" w:color="auto" w:fill="FFFFFF"/>
          <w:lang w:val="ru-RU"/>
        </w:rPr>
        <w:t>Модульная структура программ</w:t>
      </w:r>
      <w:r w:rsidR="009A3742">
        <w:rPr>
          <w:shd w:val="clear" w:color="auto" w:fill="FFFFFF"/>
          <w:lang w:val="ru-RU"/>
        </w:rPr>
        <w:t>ы</w:t>
      </w:r>
    </w:p>
    <w:p w14:paraId="3F8E0706" w14:textId="00C2D319" w:rsidR="00991CD3" w:rsidRDefault="00991CD3" w:rsidP="00991CD3">
      <w:pPr>
        <w:rPr>
          <w:lang w:val="ru-RU"/>
        </w:rPr>
      </w:pPr>
      <w:r>
        <w:rPr>
          <w:noProof/>
        </w:rPr>
        <w:drawing>
          <wp:inline distT="0" distB="0" distL="0" distR="0" wp14:anchorId="3CF8ADB9" wp14:editId="27921B1A">
            <wp:extent cx="3441700" cy="1784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20" t="21810" r="33449" b="20371"/>
                    <a:stretch/>
                  </pic:blipFill>
                  <pic:spPr bwMode="auto">
                    <a:xfrm>
                      <a:off x="0" y="0"/>
                      <a:ext cx="344170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92014" w14:textId="0BE07958" w:rsidR="00991CD3" w:rsidRPr="007A1C59" w:rsidRDefault="00163E85" w:rsidP="00991CD3">
      <w:r w:rsidRPr="00163E85">
        <w:t>Poly</w:t>
      </w:r>
      <w:r w:rsidRPr="007A1C59">
        <w:t xml:space="preserve">()  </w:t>
      </w:r>
      <w:r w:rsidRPr="00163E85">
        <w:rPr>
          <w:lang w:val="ru-RU"/>
        </w:rPr>
        <w:t>и</w:t>
      </w:r>
      <w:r w:rsidRPr="007A1C59">
        <w:t xml:space="preserve"> </w:t>
      </w:r>
      <w:r w:rsidRPr="00163E85">
        <w:t>Transcen</w:t>
      </w:r>
      <w:r w:rsidRPr="007A1C59">
        <w:t>()</w:t>
      </w:r>
      <w:r w:rsidR="007A1C59">
        <w:t xml:space="preserve">: input – x, output -f(x) (value of functions) </w:t>
      </w:r>
      <w:r w:rsidRPr="007A1C59">
        <w:t>.</w:t>
      </w:r>
    </w:p>
    <w:p w14:paraId="5B6000C2" w14:textId="2B8B5AC8" w:rsidR="00163E85" w:rsidRPr="007A1C59" w:rsidRDefault="00163E85" w:rsidP="00991CD3">
      <w:r w:rsidRPr="00163E85">
        <w:t>DihotomiaMethod</w:t>
      </w:r>
      <w:r w:rsidRPr="007A1C59">
        <w:t>()</w:t>
      </w:r>
      <w:r w:rsidR="007A1C59">
        <w:t>: input – borders m, n; function and its derivatives(1</w:t>
      </w:r>
      <w:r w:rsidR="007A1C59" w:rsidRPr="007A1C59">
        <w:rPr>
          <w:vertAlign w:val="superscript"/>
        </w:rPr>
        <w:t>st</w:t>
      </w:r>
      <w:r w:rsidR="007A1C59">
        <w:t xml:space="preserve"> and 2</w:t>
      </w:r>
      <w:r w:rsidR="007A1C59" w:rsidRPr="007A1C59">
        <w:rPr>
          <w:vertAlign w:val="superscript"/>
        </w:rPr>
        <w:t>nd</w:t>
      </w:r>
      <w:r w:rsidR="007A1C59">
        <w:t>).</w:t>
      </w:r>
    </w:p>
    <w:p w14:paraId="53615B68" w14:textId="77777777" w:rsidR="00C114EE" w:rsidRPr="007A1C59" w:rsidRDefault="00163E85" w:rsidP="00C114EE">
      <w:r w:rsidRPr="00163E85">
        <w:t>MethodOfChords</w:t>
      </w:r>
      <w:r w:rsidRPr="00C114EE">
        <w:t>()</w:t>
      </w:r>
      <w:r w:rsidR="00C114EE" w:rsidRPr="00C114EE">
        <w:t>:</w:t>
      </w:r>
      <w:r w:rsidRPr="00C114EE">
        <w:t xml:space="preserve"> </w:t>
      </w:r>
      <w:r w:rsidR="00C114EE">
        <w:t>input – borders m, n; function and its derivatives(1</w:t>
      </w:r>
      <w:r w:rsidR="00C114EE" w:rsidRPr="007A1C59">
        <w:rPr>
          <w:vertAlign w:val="superscript"/>
        </w:rPr>
        <w:t>st</w:t>
      </w:r>
      <w:r w:rsidR="00C114EE">
        <w:t xml:space="preserve"> and 2</w:t>
      </w:r>
      <w:r w:rsidR="00C114EE" w:rsidRPr="007A1C59">
        <w:rPr>
          <w:vertAlign w:val="superscript"/>
        </w:rPr>
        <w:t>nd</w:t>
      </w:r>
      <w:r w:rsidR="00C114EE">
        <w:t>).</w:t>
      </w:r>
    </w:p>
    <w:p w14:paraId="5BF809D2" w14:textId="7E87617A" w:rsidR="00C114EE" w:rsidRDefault="00C114EE" w:rsidP="00C114EE">
      <w:r>
        <w:t>FirstDerivativePoly() &amp;&amp; FirstDerivativeSin: input – x, output – value of 1</w:t>
      </w:r>
      <w:r w:rsidRPr="00C114EE">
        <w:rPr>
          <w:vertAlign w:val="superscript"/>
        </w:rPr>
        <w:t>st</w:t>
      </w:r>
      <w:r>
        <w:t xml:space="preserve"> derivative</w:t>
      </w:r>
      <w:r w:rsidRPr="007A1C59">
        <w:t>.</w:t>
      </w:r>
    </w:p>
    <w:p w14:paraId="264E9272" w14:textId="37EB9AF7" w:rsidR="00FB4272" w:rsidRPr="00C114EE" w:rsidRDefault="00C114EE" w:rsidP="00991CD3">
      <w:r>
        <w:t>SecondDerivativePoly() &amp;&amp; SecondDerivativeSin: input – x, output – value of 2</w:t>
      </w:r>
      <w:r w:rsidRPr="00C114EE">
        <w:rPr>
          <w:vertAlign w:val="superscript"/>
        </w:rPr>
        <w:t>nd</w:t>
      </w:r>
      <w:r>
        <w:t xml:space="preserve"> derivative</w:t>
      </w:r>
      <w:r w:rsidRPr="007A1C59">
        <w:t>.</w:t>
      </w:r>
    </w:p>
    <w:p w14:paraId="596A9FA3" w14:textId="44A7D91E" w:rsidR="00FB4272" w:rsidRPr="00C114EE" w:rsidRDefault="00FB4272" w:rsidP="00FB4272">
      <w:pPr>
        <w:pStyle w:val="Heading2"/>
        <w:rPr>
          <w:shd w:val="clear" w:color="auto" w:fill="FFFFFF"/>
          <w:lang w:val="ru-RU"/>
        </w:rPr>
      </w:pPr>
      <w:r w:rsidRPr="00C114EE">
        <w:rPr>
          <w:shd w:val="clear" w:color="auto" w:fill="FFFFFF"/>
          <w:lang w:val="ru-RU"/>
        </w:rPr>
        <w:lastRenderedPageBreak/>
        <w:t>Численный анализ решения задачи</w:t>
      </w:r>
    </w:p>
    <w:p w14:paraId="0D7A07BE" w14:textId="613D898C" w:rsidR="00A7327B" w:rsidRDefault="00926650" w:rsidP="00926650">
      <w:pPr>
        <w:rPr>
          <w:lang w:val="ru-RU"/>
        </w:rPr>
      </w:pPr>
      <w:r>
        <w:rPr>
          <w:lang w:val="ru-RU"/>
        </w:rPr>
        <w:t>В таблице представлены зависимости точности корней и числа итераций от ε(задана заранее в качестве константы).</w:t>
      </w:r>
    </w:p>
    <w:p w14:paraId="10D2ADEF" w14:textId="57C87642" w:rsidR="00612552" w:rsidRDefault="00612552" w:rsidP="00612552">
      <w:pPr>
        <w:pStyle w:val="Heading3"/>
        <w:rPr>
          <w:lang w:val="ru-RU"/>
        </w:rPr>
      </w:pPr>
      <w:r>
        <w:rPr>
          <w:lang w:val="ru-RU"/>
        </w:rPr>
        <w:t>Полином.</w:t>
      </w:r>
    </w:p>
    <w:p w14:paraId="51922353" w14:textId="3A4E4F57" w:rsidR="00A7327B" w:rsidRPr="00A7327B" w:rsidRDefault="00A7327B" w:rsidP="00926650">
      <w:pPr>
        <w:rPr>
          <w:lang w:val="ru-RU"/>
        </w:rPr>
      </w:pPr>
      <w:r>
        <w:rPr>
          <w:lang w:val="ru-RU"/>
        </w:rPr>
        <w:t xml:space="preserve">Корень из промежутка </w:t>
      </w:r>
      <w:r w:rsidRPr="00A74CDD">
        <w:rPr>
          <w:lang w:val="ru-RU"/>
        </w:rPr>
        <w:t>[-1.1; -1]</w:t>
      </w:r>
      <w:r>
        <w:rPr>
          <w:lang w:val="ru-RU"/>
        </w:rPr>
        <w:t xml:space="preserve">: </w:t>
      </w:r>
      <w:r>
        <w:t>-1.09745</w:t>
      </w:r>
      <w:r>
        <w:rPr>
          <w:lang w:val="ru-RU"/>
        </w:rPr>
        <w:t>.</w:t>
      </w: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383957" w14:paraId="1FAADE0E" w14:textId="33F9E29E" w:rsidTr="00383957">
        <w:trPr>
          <w:trHeight w:val="371"/>
        </w:trPr>
        <w:tc>
          <w:tcPr>
            <w:tcW w:w="1060" w:type="dxa"/>
          </w:tcPr>
          <w:p w14:paraId="0B679424" w14:textId="2EBDA55D" w:rsidR="00383957" w:rsidRDefault="00383957" w:rsidP="00157235">
            <w:pPr>
              <w:rPr>
                <w:lang w:val="ru-RU"/>
              </w:rPr>
            </w:pPr>
            <w:r>
              <w:rPr>
                <w:lang w:val="ru-RU"/>
              </w:rPr>
              <w:t>ε</w:t>
            </w:r>
          </w:p>
        </w:tc>
        <w:tc>
          <w:tcPr>
            <w:tcW w:w="3100" w:type="dxa"/>
          </w:tcPr>
          <w:p w14:paraId="5CFF8F52" w14:textId="4C7BB9B5" w:rsidR="00383957" w:rsidRPr="00FB4272" w:rsidRDefault="00383957" w:rsidP="00157235">
            <w:pPr>
              <w:rPr>
                <w:lang w:val="ru-RU"/>
              </w:rPr>
            </w:pPr>
            <w:r>
              <w:rPr>
                <w:lang w:val="ru-RU"/>
              </w:rPr>
              <w:t>Метод половинного деления.</w:t>
            </w:r>
          </w:p>
        </w:tc>
        <w:tc>
          <w:tcPr>
            <w:tcW w:w="2900" w:type="dxa"/>
          </w:tcPr>
          <w:p w14:paraId="55712CED" w14:textId="33F25BF3" w:rsidR="00383957" w:rsidRDefault="00383957" w:rsidP="008B6E89">
            <w:pPr>
              <w:rPr>
                <w:lang w:val="ru-RU"/>
              </w:rPr>
            </w:pPr>
            <w:r>
              <w:rPr>
                <w:lang w:val="ru-RU"/>
              </w:rPr>
              <w:t>Метод хорд.</w:t>
            </w:r>
          </w:p>
        </w:tc>
      </w:tr>
      <w:tr w:rsidR="00383957" w14:paraId="3F1E0948" w14:textId="34D4436F" w:rsidTr="00383957">
        <w:trPr>
          <w:trHeight w:val="580"/>
        </w:trPr>
        <w:tc>
          <w:tcPr>
            <w:tcW w:w="1060" w:type="dxa"/>
          </w:tcPr>
          <w:p w14:paraId="1434FFBA" w14:textId="3AD3DD72" w:rsidR="00383957" w:rsidRDefault="009131D7" w:rsidP="00157235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504340E9" w14:textId="68360560" w:rsidR="00383957" w:rsidRPr="00A7327B" w:rsidRDefault="00383957" w:rsidP="00157235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900" w:type="dxa"/>
          </w:tcPr>
          <w:p w14:paraId="2CB7BDFC" w14:textId="70070085" w:rsidR="00383957" w:rsidRPr="00CF11E7" w:rsidRDefault="00383957" w:rsidP="00157235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383957" w14:paraId="1D914FEB" w14:textId="0B66D04B" w:rsidTr="00383957">
        <w:trPr>
          <w:trHeight w:val="570"/>
        </w:trPr>
        <w:tc>
          <w:tcPr>
            <w:tcW w:w="1060" w:type="dxa"/>
          </w:tcPr>
          <w:p w14:paraId="2B7BC20B" w14:textId="497F33F5" w:rsidR="00383957" w:rsidRDefault="009131D7" w:rsidP="00926650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45CFDE69" w14:textId="5F45C957" w:rsidR="00383957" w:rsidRPr="00CF11E7" w:rsidRDefault="00383957" w:rsidP="00926650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900" w:type="dxa"/>
          </w:tcPr>
          <w:p w14:paraId="529447BF" w14:textId="181BEFEC" w:rsidR="00383957" w:rsidRPr="00CF11E7" w:rsidRDefault="00383957" w:rsidP="00926650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383957" w14:paraId="3F760C2B" w14:textId="76537745" w:rsidTr="00383957">
        <w:trPr>
          <w:trHeight w:val="580"/>
        </w:trPr>
        <w:tc>
          <w:tcPr>
            <w:tcW w:w="1060" w:type="dxa"/>
          </w:tcPr>
          <w:p w14:paraId="54A3959D" w14:textId="4B05B215" w:rsidR="00383957" w:rsidRDefault="009131D7" w:rsidP="00926650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22AF7C1B" w14:textId="708CF7D9" w:rsidR="00383957" w:rsidRPr="00CF11E7" w:rsidRDefault="00383957" w:rsidP="00926650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900" w:type="dxa"/>
          </w:tcPr>
          <w:p w14:paraId="4138EA01" w14:textId="71A72155" w:rsidR="00383957" w:rsidRPr="00CF11E7" w:rsidRDefault="00383957" w:rsidP="00926650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</w:tbl>
    <w:p w14:paraId="20A54428" w14:textId="60741B05" w:rsidR="00C37AAB" w:rsidRPr="00A7327B" w:rsidRDefault="00C37AAB" w:rsidP="00C37AAB">
      <w:pPr>
        <w:rPr>
          <w:lang w:val="ru-RU"/>
        </w:rPr>
      </w:pPr>
      <w:r>
        <w:rPr>
          <w:lang w:val="ru-RU"/>
        </w:rPr>
        <w:t xml:space="preserve">Корень из промежутка </w:t>
      </w:r>
      <w:r w:rsidRPr="00A74CDD">
        <w:rPr>
          <w:lang w:val="ru-RU"/>
        </w:rPr>
        <w:t>[-</w:t>
      </w:r>
      <w:r>
        <w:rPr>
          <w:lang w:val="ru-RU"/>
        </w:rPr>
        <w:t>0.7</w:t>
      </w:r>
      <w:r w:rsidRPr="00A74CDD">
        <w:rPr>
          <w:lang w:val="ru-RU"/>
        </w:rPr>
        <w:t>; -</w:t>
      </w:r>
      <w:r>
        <w:rPr>
          <w:lang w:val="ru-RU"/>
        </w:rPr>
        <w:t>0.6</w:t>
      </w:r>
      <w:r w:rsidRPr="00A74CDD">
        <w:rPr>
          <w:lang w:val="ru-RU"/>
        </w:rPr>
        <w:t>]</w:t>
      </w:r>
      <w:r>
        <w:rPr>
          <w:lang w:val="ru-RU"/>
        </w:rPr>
        <w:t xml:space="preserve">: </w:t>
      </w:r>
      <w:r>
        <w:t>-</w:t>
      </w:r>
      <w:r>
        <w:rPr>
          <w:lang w:val="ru-RU"/>
        </w:rPr>
        <w:t>0.6772.</w:t>
      </w: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C37AAB" w14:paraId="2DEA2C8E" w14:textId="77777777" w:rsidTr="00C37AAB">
        <w:trPr>
          <w:trHeight w:val="371"/>
        </w:trPr>
        <w:tc>
          <w:tcPr>
            <w:tcW w:w="1060" w:type="dxa"/>
          </w:tcPr>
          <w:p w14:paraId="7F347EBB" w14:textId="77777777" w:rsidR="00C37AAB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ε</w:t>
            </w:r>
          </w:p>
        </w:tc>
        <w:tc>
          <w:tcPr>
            <w:tcW w:w="3100" w:type="dxa"/>
          </w:tcPr>
          <w:p w14:paraId="1BEEC1B9" w14:textId="77777777" w:rsidR="00C37AAB" w:rsidRPr="00FB4272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Метод половинного деления.</w:t>
            </w:r>
          </w:p>
        </w:tc>
        <w:tc>
          <w:tcPr>
            <w:tcW w:w="2900" w:type="dxa"/>
          </w:tcPr>
          <w:p w14:paraId="318A9E5D" w14:textId="77777777" w:rsidR="00C37AAB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Метод хорд.</w:t>
            </w:r>
          </w:p>
        </w:tc>
      </w:tr>
      <w:tr w:rsidR="00C37AAB" w14:paraId="09EC1233" w14:textId="77777777" w:rsidTr="00C37AAB">
        <w:trPr>
          <w:trHeight w:val="580"/>
        </w:trPr>
        <w:tc>
          <w:tcPr>
            <w:tcW w:w="1060" w:type="dxa"/>
          </w:tcPr>
          <w:p w14:paraId="0BBC041A" w14:textId="35B44641" w:rsidR="00C37AAB" w:rsidRDefault="009131D7" w:rsidP="00C37AAB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46F61BFB" w14:textId="77777777" w:rsidR="00C37AAB" w:rsidRPr="00A7327B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900" w:type="dxa"/>
          </w:tcPr>
          <w:p w14:paraId="6A9C5169" w14:textId="77777777" w:rsidR="00C37AAB" w:rsidRPr="00CF11E7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C37AAB" w14:paraId="6E40EA69" w14:textId="77777777" w:rsidTr="00C37AAB">
        <w:trPr>
          <w:trHeight w:val="570"/>
        </w:trPr>
        <w:tc>
          <w:tcPr>
            <w:tcW w:w="1060" w:type="dxa"/>
          </w:tcPr>
          <w:p w14:paraId="4082D4F7" w14:textId="515F3E9A" w:rsidR="00C37AAB" w:rsidRDefault="009131D7" w:rsidP="00C37AAB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7630E889" w14:textId="333F661E" w:rsidR="00C37AAB" w:rsidRPr="00CF11E7" w:rsidRDefault="00612552" w:rsidP="00C37AA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900" w:type="dxa"/>
          </w:tcPr>
          <w:p w14:paraId="4D55C3AF" w14:textId="6648FFAA" w:rsidR="00C37AAB" w:rsidRPr="00CF11E7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C37AAB" w14:paraId="10712905" w14:textId="77777777" w:rsidTr="00C37AAB">
        <w:trPr>
          <w:trHeight w:val="580"/>
        </w:trPr>
        <w:tc>
          <w:tcPr>
            <w:tcW w:w="1060" w:type="dxa"/>
          </w:tcPr>
          <w:p w14:paraId="4B6DB62E" w14:textId="003848E5" w:rsidR="00C37AAB" w:rsidRDefault="009131D7" w:rsidP="00C37AAB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4AF2DC40" w14:textId="77777777" w:rsidR="00C37AAB" w:rsidRPr="00CF11E7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900" w:type="dxa"/>
          </w:tcPr>
          <w:p w14:paraId="61F85F69" w14:textId="1BC39A10" w:rsidR="00C37AAB" w:rsidRPr="00CF11E7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</w:tbl>
    <w:p w14:paraId="56B988A0" w14:textId="78596B16" w:rsidR="00612552" w:rsidRDefault="00612552" w:rsidP="00612552">
      <w:pPr>
        <w:pStyle w:val="Heading3"/>
        <w:rPr>
          <w:lang w:val="ru-RU"/>
        </w:rPr>
      </w:pPr>
      <w:r>
        <w:rPr>
          <w:lang w:val="ru-RU"/>
        </w:rPr>
        <w:t>Трансцендентное уравнение.</w:t>
      </w:r>
    </w:p>
    <w:p w14:paraId="0A7F0C8E" w14:textId="6E809AA4" w:rsidR="00C37AAB" w:rsidRPr="00A7327B" w:rsidRDefault="00C37AAB" w:rsidP="00C37AAB">
      <w:pPr>
        <w:rPr>
          <w:lang w:val="ru-RU"/>
        </w:rPr>
      </w:pPr>
      <w:r>
        <w:rPr>
          <w:lang w:val="ru-RU"/>
        </w:rPr>
        <w:t xml:space="preserve">Корень из промежутка </w:t>
      </w:r>
      <w:r w:rsidRPr="00A74CDD">
        <w:rPr>
          <w:lang w:val="ru-RU"/>
        </w:rPr>
        <w:t>[</w:t>
      </w:r>
      <w:r>
        <w:rPr>
          <w:lang w:val="ru-RU"/>
        </w:rPr>
        <w:t>1.1; 1.2</w:t>
      </w:r>
      <w:r w:rsidRPr="00A74CDD">
        <w:rPr>
          <w:lang w:val="ru-RU"/>
        </w:rPr>
        <w:t>]</w:t>
      </w:r>
      <w:r>
        <w:rPr>
          <w:lang w:val="ru-RU"/>
        </w:rPr>
        <w:t>: 1.1723.</w:t>
      </w: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C37AAB" w14:paraId="1754F307" w14:textId="77777777" w:rsidTr="00C37AAB">
        <w:trPr>
          <w:trHeight w:val="371"/>
        </w:trPr>
        <w:tc>
          <w:tcPr>
            <w:tcW w:w="1060" w:type="dxa"/>
          </w:tcPr>
          <w:p w14:paraId="47116A51" w14:textId="77777777" w:rsidR="00C37AAB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ε</w:t>
            </w:r>
          </w:p>
        </w:tc>
        <w:tc>
          <w:tcPr>
            <w:tcW w:w="3100" w:type="dxa"/>
          </w:tcPr>
          <w:p w14:paraId="02289140" w14:textId="77777777" w:rsidR="00C37AAB" w:rsidRPr="00FB4272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Метод половинного деления.</w:t>
            </w:r>
          </w:p>
        </w:tc>
        <w:tc>
          <w:tcPr>
            <w:tcW w:w="2900" w:type="dxa"/>
          </w:tcPr>
          <w:p w14:paraId="69590656" w14:textId="77777777" w:rsidR="00C37AAB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Метод хорд.</w:t>
            </w:r>
          </w:p>
        </w:tc>
      </w:tr>
      <w:tr w:rsidR="00C37AAB" w14:paraId="6F7B0934" w14:textId="77777777" w:rsidTr="00C37AAB">
        <w:trPr>
          <w:trHeight w:val="580"/>
        </w:trPr>
        <w:tc>
          <w:tcPr>
            <w:tcW w:w="1060" w:type="dxa"/>
          </w:tcPr>
          <w:p w14:paraId="30FC1F99" w14:textId="0C2ECCE8" w:rsidR="00C37AAB" w:rsidRDefault="009131D7" w:rsidP="00C37AAB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5354F212" w14:textId="77777777" w:rsidR="00C37AAB" w:rsidRPr="00A7327B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900" w:type="dxa"/>
          </w:tcPr>
          <w:p w14:paraId="7CD76CEF" w14:textId="77777777" w:rsidR="00C37AAB" w:rsidRPr="00CF11E7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C37AAB" w14:paraId="0EA3447D" w14:textId="77777777" w:rsidTr="00C37AAB">
        <w:trPr>
          <w:trHeight w:val="570"/>
        </w:trPr>
        <w:tc>
          <w:tcPr>
            <w:tcW w:w="1060" w:type="dxa"/>
          </w:tcPr>
          <w:p w14:paraId="5E1CFDCF" w14:textId="112B58D9" w:rsidR="00C37AAB" w:rsidRDefault="009131D7" w:rsidP="00C37AAB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1941DA06" w14:textId="77777777" w:rsidR="00C37AAB" w:rsidRPr="00CF11E7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900" w:type="dxa"/>
          </w:tcPr>
          <w:p w14:paraId="0E55DA45" w14:textId="147C81D7" w:rsidR="00C37AAB" w:rsidRPr="00CF11E7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C37AAB" w14:paraId="5E6DD64A" w14:textId="77777777" w:rsidTr="00C37AAB">
        <w:trPr>
          <w:trHeight w:val="580"/>
        </w:trPr>
        <w:tc>
          <w:tcPr>
            <w:tcW w:w="1060" w:type="dxa"/>
          </w:tcPr>
          <w:p w14:paraId="28872476" w14:textId="09311AC3" w:rsidR="00C37AAB" w:rsidRDefault="009131D7" w:rsidP="00C37AAB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638E8D6B" w14:textId="27D4DB42" w:rsidR="00C37AAB" w:rsidRPr="00CF11E7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612552">
              <w:rPr>
                <w:lang w:val="ru-RU"/>
              </w:rPr>
              <w:t>3</w:t>
            </w:r>
          </w:p>
        </w:tc>
        <w:tc>
          <w:tcPr>
            <w:tcW w:w="2900" w:type="dxa"/>
          </w:tcPr>
          <w:p w14:paraId="6ED437CE" w14:textId="06AD7266" w:rsidR="00C37AAB" w:rsidRPr="00CF11E7" w:rsidRDefault="00C37AAB" w:rsidP="00C37AA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</w:tbl>
    <w:p w14:paraId="1BE0F860" w14:textId="77777777" w:rsidR="00C37AAB" w:rsidRDefault="00C37AAB" w:rsidP="00926650">
      <w:pPr>
        <w:pStyle w:val="Heading2"/>
        <w:rPr>
          <w:lang w:val="ru-RU"/>
        </w:rPr>
      </w:pPr>
    </w:p>
    <w:p w14:paraId="6C666AFA" w14:textId="486D158F" w:rsidR="00157235" w:rsidRDefault="00926650" w:rsidP="00926650">
      <w:pPr>
        <w:pStyle w:val="Heading2"/>
        <w:rPr>
          <w:lang w:val="ru-RU"/>
        </w:rPr>
      </w:pPr>
      <w:r>
        <w:rPr>
          <w:lang w:val="ru-RU"/>
        </w:rPr>
        <w:t>Выводы</w:t>
      </w:r>
    </w:p>
    <w:p w14:paraId="230C4D67" w14:textId="2BEC35D0" w:rsidR="00496944" w:rsidRPr="00A256CD" w:rsidRDefault="009A3742" w:rsidP="00496944">
      <w:pPr>
        <w:rPr>
          <w:lang w:val="ru-RU"/>
        </w:rPr>
      </w:pPr>
      <w:r>
        <w:rPr>
          <w:lang w:val="ru-RU"/>
        </w:rPr>
        <w:t>В моем случае с</w:t>
      </w:r>
      <w:r w:rsidR="00496944">
        <w:rPr>
          <w:lang w:val="ru-RU"/>
        </w:rPr>
        <w:t xml:space="preserve"> увеличением точности метод хорд </w:t>
      </w:r>
      <w:r w:rsidR="00612552">
        <w:rPr>
          <w:lang w:val="ru-RU"/>
        </w:rPr>
        <w:t xml:space="preserve">лучше </w:t>
      </w:r>
      <w:r w:rsidR="00496944">
        <w:rPr>
          <w:lang w:val="ru-RU"/>
        </w:rPr>
        <w:t>метод</w:t>
      </w:r>
      <w:r w:rsidR="00612552">
        <w:rPr>
          <w:lang w:val="ru-RU"/>
        </w:rPr>
        <w:t>а</w:t>
      </w:r>
      <w:r w:rsidR="00496944">
        <w:rPr>
          <w:lang w:val="ru-RU"/>
        </w:rPr>
        <w:t xml:space="preserve"> половинного деления по числу итераций. </w:t>
      </w:r>
      <w:r w:rsidR="006F29FC">
        <w:rPr>
          <w:lang w:val="ru-RU"/>
        </w:rPr>
        <w:t xml:space="preserve">Метод хорд больше подходит для </w:t>
      </w:r>
      <w:r w:rsidR="000D59BF">
        <w:rPr>
          <w:lang w:val="ru-RU"/>
        </w:rPr>
        <w:t xml:space="preserve">данного </w:t>
      </w:r>
      <w:r w:rsidR="006F29FC">
        <w:rPr>
          <w:lang w:val="ru-RU"/>
        </w:rPr>
        <w:t>трансцендентн</w:t>
      </w:r>
      <w:r w:rsidR="000D59BF">
        <w:rPr>
          <w:lang w:val="ru-RU"/>
        </w:rPr>
        <w:t>ого</w:t>
      </w:r>
      <w:r w:rsidR="006F29FC">
        <w:rPr>
          <w:lang w:val="ru-RU"/>
        </w:rPr>
        <w:t xml:space="preserve"> уравнени</w:t>
      </w:r>
      <w:r w:rsidR="000D59BF">
        <w:rPr>
          <w:lang w:val="ru-RU"/>
        </w:rPr>
        <w:t>я</w:t>
      </w:r>
      <w:r w:rsidR="00A256CD">
        <w:rPr>
          <w:lang w:val="ru-RU"/>
        </w:rPr>
        <w:t xml:space="preserve"> </w:t>
      </w:r>
      <w:r w:rsidR="006F29FC">
        <w:rPr>
          <w:lang w:val="ru-RU"/>
        </w:rPr>
        <w:t xml:space="preserve">(больше крутизна графика, поэтому проще попасть в точку при построении хорд), метод половинного деления </w:t>
      </w:r>
      <w:r w:rsidR="00A256CD">
        <w:rPr>
          <w:lang w:val="ru-RU"/>
        </w:rPr>
        <w:t xml:space="preserve">одинаково работает и с </w:t>
      </w:r>
      <w:r w:rsidR="000D59BF">
        <w:rPr>
          <w:lang w:val="ru-RU"/>
        </w:rPr>
        <w:t xml:space="preserve">данным </w:t>
      </w:r>
      <w:r w:rsidR="00A256CD">
        <w:rPr>
          <w:lang w:val="ru-RU"/>
        </w:rPr>
        <w:t>полином</w:t>
      </w:r>
      <w:r w:rsidR="000D59BF">
        <w:rPr>
          <w:lang w:val="ru-RU"/>
        </w:rPr>
        <w:t>о</w:t>
      </w:r>
      <w:r w:rsidR="00A256CD">
        <w:rPr>
          <w:lang w:val="ru-RU"/>
        </w:rPr>
        <w:t>м, и с трансцендентн</w:t>
      </w:r>
      <w:r w:rsidR="000D59BF">
        <w:rPr>
          <w:lang w:val="ru-RU"/>
        </w:rPr>
        <w:t>ой</w:t>
      </w:r>
      <w:r w:rsidR="00A256CD">
        <w:rPr>
          <w:lang w:val="ru-RU"/>
        </w:rPr>
        <w:t xml:space="preserve"> функци</w:t>
      </w:r>
      <w:r w:rsidR="000D59BF">
        <w:rPr>
          <w:lang w:val="ru-RU"/>
        </w:rPr>
        <w:t>ей</w:t>
      </w:r>
      <w:r w:rsidR="00496944">
        <w:rPr>
          <w:lang w:val="ru-RU"/>
        </w:rPr>
        <w:t xml:space="preserve">. </w:t>
      </w:r>
    </w:p>
    <w:p w14:paraId="48199DEB" w14:textId="77777777" w:rsidR="00A45D4F" w:rsidRDefault="00A45D4F" w:rsidP="00A45D4F">
      <w:pPr>
        <w:pStyle w:val="Heading1"/>
        <w:jc w:val="center"/>
        <w:rPr>
          <w:lang w:val="ru-RU"/>
        </w:rPr>
      </w:pPr>
      <w:r>
        <w:rPr>
          <w:lang w:val="ru-RU"/>
        </w:rPr>
        <w:t>Отчёт</w:t>
      </w:r>
    </w:p>
    <w:p w14:paraId="19CC2740" w14:textId="04D26CFF" w:rsidR="00A45D4F" w:rsidRPr="00600853" w:rsidRDefault="00A45D4F" w:rsidP="00A45D4F">
      <w:pPr>
        <w:pStyle w:val="Heading1"/>
        <w:jc w:val="center"/>
        <w:rPr>
          <w:lang w:val="ru-RU"/>
        </w:rPr>
      </w:pPr>
      <w:r>
        <w:rPr>
          <w:lang w:val="ru-RU"/>
        </w:rPr>
        <w:t>по лабораторной работе «</w:t>
      </w:r>
      <w:r w:rsidR="00D22DFF">
        <w:rPr>
          <w:lang w:val="ru-RU"/>
        </w:rPr>
        <w:t>Решение</w:t>
      </w:r>
      <w:r w:rsidR="00D22DFF" w:rsidRPr="00D22DFF">
        <w:rPr>
          <w:lang w:val="ru-RU"/>
        </w:rPr>
        <w:t xml:space="preserve"> СЛАУ прямыми методами</w:t>
      </w:r>
      <w:r>
        <w:rPr>
          <w:lang w:val="ru-RU"/>
        </w:rPr>
        <w:t>»</w:t>
      </w:r>
      <w:r w:rsidR="00FE2E74">
        <w:rPr>
          <w:lang w:val="ru-RU"/>
        </w:rPr>
        <w:t>(метод квадратного корня)</w:t>
      </w:r>
    </w:p>
    <w:p w14:paraId="228672CF" w14:textId="77777777" w:rsidR="00D22DFF" w:rsidRPr="00613FC8" w:rsidRDefault="00D22DFF" w:rsidP="00D22DFF">
      <w:pPr>
        <w:pStyle w:val="Heading2"/>
        <w:rPr>
          <w:lang w:val="ru-RU"/>
        </w:rPr>
      </w:pPr>
      <w:r w:rsidRPr="00613FC8">
        <w:rPr>
          <w:lang w:val="ru-RU"/>
        </w:rPr>
        <w:t>Формулировка задачи и её формализация</w:t>
      </w:r>
    </w:p>
    <w:p w14:paraId="4D2B51CC" w14:textId="6DD9663D" w:rsidR="00D22DFF" w:rsidRDefault="00D22DFF" w:rsidP="00D22DFF">
      <w:pPr>
        <w:rPr>
          <w:lang w:val="ru-RU"/>
        </w:rPr>
      </w:pPr>
      <w:r w:rsidRPr="00D22DFF">
        <w:rPr>
          <w:lang w:val="ru-RU"/>
        </w:rPr>
        <w:t xml:space="preserve">Найти решение СЛАУ методом </w:t>
      </w:r>
      <w:r>
        <w:rPr>
          <w:lang w:val="ru-RU"/>
        </w:rPr>
        <w:t>квадратного корня</w:t>
      </w:r>
      <w:r w:rsidRPr="00D22DFF">
        <w:rPr>
          <w:lang w:val="ru-RU"/>
        </w:rPr>
        <w:t xml:space="preserve">, </w:t>
      </w:r>
      <w:r>
        <w:rPr>
          <w:lang w:val="ru-RU"/>
        </w:rPr>
        <w:t>п</w:t>
      </w:r>
      <w:r w:rsidRPr="00D22DFF">
        <w:rPr>
          <w:lang w:val="ru-RU"/>
        </w:rPr>
        <w:t>роверить вычислительную ошибку (сравнивая с точным решением) для матриц с разными числами обусловленности.  Размерность системы не менее 10.</w:t>
      </w:r>
    </w:p>
    <w:p w14:paraId="2BEF2BAC" w14:textId="77777777" w:rsidR="00D22DFF" w:rsidRPr="00D22DFF" w:rsidRDefault="00D22DFF" w:rsidP="00D22DFF">
      <w:pPr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Ax=b;</m:t>
          </m:r>
        </m:oMath>
      </m:oMathPara>
    </w:p>
    <w:p w14:paraId="48342314" w14:textId="5BBC1501" w:rsidR="00D22DFF" w:rsidRPr="00D22DFF" w:rsidRDefault="009131D7" w:rsidP="00D22DFF">
      <w:pPr>
        <w:rPr>
          <w:rFonts w:eastAsiaTheme="minorEastAsia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ru-RU"/>
            </w:rPr>
            <m:t>≠0→∃!</m:t>
          </m:r>
          <m:r>
            <w:rPr>
              <w:rFonts w:ascii="Cambria Math" w:hAnsi="Cambria Math"/>
              <w:lang w:val="ru-RU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lang w:val="ru-RU"/>
            </w:rPr>
            <m:t>:A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lang w:val="ru-RU"/>
            </w:rPr>
            <m:t>=b.</m:t>
          </m:r>
        </m:oMath>
      </m:oMathPara>
    </w:p>
    <w:p w14:paraId="1A66915E" w14:textId="76A86A19" w:rsidR="00D22DFF" w:rsidRPr="00EB188B" w:rsidRDefault="00D22DFF" w:rsidP="00D22DFF">
      <w:pPr>
        <w:pStyle w:val="Heading2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Алгоритм метода</w:t>
      </w:r>
    </w:p>
    <w:p w14:paraId="2073F7FD" w14:textId="46CD5EF7" w:rsidR="00D22DFF" w:rsidRDefault="00600853" w:rsidP="00D22DFF">
      <w:pPr>
        <w:rPr>
          <w:rFonts w:eastAsiaTheme="minorEastAsia"/>
          <w:lang w:val="ru-RU"/>
        </w:rPr>
      </w:pPr>
      <w:r>
        <w:rPr>
          <w:lang w:val="ru-RU"/>
        </w:rPr>
        <w:t xml:space="preserve">Матрица </w:t>
      </w:r>
      <m:oMath>
        <m:r>
          <w:rPr>
            <w:rFonts w:ascii="Cambria Math" w:hAnsi="Cambria Math"/>
            <w:lang w:val="ru-RU"/>
          </w:rPr>
          <m:t>A</m:t>
        </m:r>
      </m:oMath>
      <w:r>
        <w:rPr>
          <w:lang w:val="ru-RU"/>
        </w:rPr>
        <w:t xml:space="preserve"> симметрична, т.е. </w:t>
      </w:r>
      <m:oMath>
        <m:r>
          <w:rPr>
            <w:rFonts w:ascii="Cambria Math" w:hAnsi="Cambria Math"/>
            <w:lang w:val="ru-RU"/>
          </w:rPr>
          <m:t xml:space="preserve">A=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A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  <w:r w:rsidR="00136F0B">
        <w:rPr>
          <w:rFonts w:eastAsiaTheme="minorEastAsia"/>
          <w:lang w:val="ru-RU"/>
        </w:rPr>
        <w:t xml:space="preserve"> , и </w:t>
      </w:r>
      <m:oMath>
        <m:r>
          <w:rPr>
            <w:rFonts w:ascii="Cambria Math" w:hAnsi="Cambria Math"/>
            <w:lang w:val="ru-RU"/>
          </w:rPr>
          <m:t>det(A)</m:t>
        </m:r>
        <m:r>
          <m:rPr>
            <m:sty m:val="p"/>
          </m:rPr>
          <w:rPr>
            <w:rFonts w:ascii="Cambria Math" w:hAnsi="Cambria Math"/>
            <w:lang w:val="ru-RU"/>
          </w:rPr>
          <m:t>≠0</m:t>
        </m:r>
      </m:oMath>
      <w:r w:rsidR="00136F0B">
        <w:rPr>
          <w:rFonts w:eastAsiaTheme="minorEastAsia"/>
          <w:lang w:val="ru-RU"/>
        </w:rPr>
        <w:t>.</w:t>
      </w:r>
    </w:p>
    <w:p w14:paraId="39688A77" w14:textId="37550506" w:rsidR="00600853" w:rsidRDefault="00600853" w:rsidP="00D22DFF">
      <w:pPr>
        <w:rPr>
          <w:rFonts w:eastAsiaTheme="minorEastAsia"/>
          <w:lang w:val="ru-RU"/>
        </w:rPr>
      </w:pPr>
      <w:r>
        <w:rPr>
          <w:lang w:val="ru-RU"/>
        </w:rPr>
        <w:t>Тогда</w:t>
      </w:r>
      <m:oMath>
        <m:r>
          <w:rPr>
            <w:rFonts w:ascii="Cambria Math" w:hAnsi="Cambria Math"/>
            <w:lang w:val="ru-RU"/>
          </w:rPr>
          <m:t xml:space="preserve"> A</m:t>
        </m:r>
      </m:oMath>
      <w:r>
        <w:rPr>
          <w:lang w:val="ru-RU"/>
        </w:rPr>
        <w:t xml:space="preserve"> можно представить в виде: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  <m:r>
          <w:rPr>
            <w:rFonts w:ascii="Cambria Math" w:hAnsi="Cambria Math"/>
            <w:lang w:val="ru-RU"/>
          </w:rPr>
          <m:t>D S</m:t>
        </m:r>
      </m:oMath>
      <w:r w:rsidRPr="00600853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где:</w:t>
      </w:r>
    </w:p>
    <w:p w14:paraId="5E886D28" w14:textId="779BD46B" w:rsidR="00600853" w:rsidRDefault="00600853" w:rsidP="00D22DFF">
      <w:pPr>
        <w:rPr>
          <w:rFonts w:eastAsiaTheme="minorEastAsia"/>
          <w:lang w:val="ru-RU"/>
        </w:rPr>
      </w:pPr>
      <w:r>
        <w:rPr>
          <w:rFonts w:eastAsiaTheme="minorEastAsia"/>
        </w:rPr>
        <w:t>S</w:t>
      </w:r>
      <w:r w:rsidRPr="00F511F9">
        <w:rPr>
          <w:rFonts w:eastAsiaTheme="minorEastAsia"/>
          <w:lang w:val="ru-RU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12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22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</m:mr>
        </m:m>
        <m:r>
          <w:rPr>
            <w:rFonts w:ascii="Cambria Math" w:eastAsiaTheme="minorEastAsia" w:hAnsi="Cambria Math"/>
            <w:lang w:val="ru-RU"/>
          </w:rPr>
          <m:t xml:space="preserve">  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nn</m:t>
                  </m:r>
                </m:sub>
              </m:sSub>
            </m:e>
          </m:mr>
        </m:m>
      </m:oMath>
      <w:r w:rsidRPr="00F511F9">
        <w:rPr>
          <w:rFonts w:eastAsiaTheme="minorEastAsia"/>
          <w:lang w:val="ru-RU"/>
        </w:rPr>
        <w:t xml:space="preserve"> </w:t>
      </w:r>
      <w:r w:rsidR="00F511F9">
        <w:rPr>
          <w:rFonts w:eastAsiaTheme="minorEastAsia"/>
          <w:lang w:val="ru-RU"/>
        </w:rPr>
        <w:t>–</w:t>
      </w:r>
      <w:r w:rsidR="00F511F9" w:rsidRPr="00F511F9">
        <w:rPr>
          <w:rFonts w:eastAsiaTheme="minorEastAsia"/>
          <w:lang w:val="ru-RU"/>
        </w:rPr>
        <w:t xml:space="preserve"> </w:t>
      </w:r>
      <w:r w:rsidR="00F511F9">
        <w:rPr>
          <w:rFonts w:eastAsiaTheme="minorEastAsia"/>
          <w:lang w:val="ru-RU"/>
        </w:rPr>
        <w:t>верхняя треугольная матрица.</w:t>
      </w:r>
    </w:p>
    <w:p w14:paraId="30310847" w14:textId="787B43CA" w:rsidR="00F511F9" w:rsidRDefault="00F511F9" w:rsidP="00D22DFF">
      <w:pPr>
        <w:rPr>
          <w:rFonts w:eastAsiaTheme="minorEastAsia"/>
          <w:lang w:val="ru-RU"/>
        </w:rPr>
      </w:pPr>
      <w:r>
        <w:rPr>
          <w:rFonts w:eastAsiaTheme="minorEastAsia"/>
        </w:rPr>
        <w:t>D</w:t>
      </w:r>
      <w:r w:rsidRPr="00E15BBE">
        <w:rPr>
          <w:rFonts w:eastAsiaTheme="minorEastAsia"/>
          <w:lang w:val="ru-RU"/>
        </w:rPr>
        <w:t xml:space="preserve"> = </w:t>
      </w:r>
      <m:oMath>
        <m:m>
          <m:mPr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ru-RU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b>
              </m:sSub>
            </m:e>
          </m:mr>
        </m:m>
      </m:oMath>
      <w:r w:rsidRPr="00E15BBE">
        <w:rPr>
          <w:rFonts w:eastAsiaTheme="minorEastAsia"/>
          <w:lang w:val="ru-RU"/>
        </w:rPr>
        <w:t xml:space="preserve"> , </w:t>
      </w:r>
      <w:r>
        <w:rPr>
          <w:rFonts w:eastAsiaTheme="minorEastAsia"/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 xml:space="preserve">i </m:t>
            </m:r>
          </m:sub>
        </m:sSub>
        <m:r>
          <w:rPr>
            <w:rFonts w:ascii="Cambria Math" w:eastAsiaTheme="minorEastAsia" w:hAnsi="Cambria Math"/>
            <w:lang w:val="ru-RU"/>
          </w:rPr>
          <m:t>=sign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ii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 xml:space="preserve">-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ru-RU"/>
                  </w:rPr>
                  <m:t xml:space="preserve">k=1 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i-1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ki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eastAsiaTheme="minorEastAsia" w:hAnsi="Cambria Math"/>
                <w:lang w:val="ru-RU"/>
              </w:rPr>
              <m:t xml:space="preserve"> *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.</m:t>
        </m:r>
      </m:oMath>
    </w:p>
    <w:p w14:paraId="2BE49B17" w14:textId="423C4076" w:rsidR="00F511F9" w:rsidRDefault="00F511F9" w:rsidP="00F511F9">
      <w:pPr>
        <w:rPr>
          <w:lang w:val="ru-RU"/>
        </w:rPr>
      </w:pPr>
      <w:r>
        <w:rPr>
          <w:lang w:val="ru-RU"/>
        </w:rPr>
        <w:t>Тогда общие формулы для метода:</w:t>
      </w:r>
    </w:p>
    <w:p w14:paraId="1C81C197" w14:textId="6187D3A1" w:rsidR="00F511F9" w:rsidRPr="00F511F9" w:rsidRDefault="009131D7" w:rsidP="00F511F9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 xml:space="preserve">ii 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r>
                <w:rPr>
                  <w:rFonts w:ascii="Cambria Math" w:hAnsi="Cambria Math"/>
                  <w:lang w:val="ru-RU"/>
                </w:rPr>
                <m:t xml:space="preserve">|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i-1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ki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  <w:lang w:val="ru-RU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</m:t>
              </m:r>
            </m:e>
          </m:rad>
          <m:r>
            <w:rPr>
              <w:rFonts w:ascii="Cambria Math" w:hAnsi="Cambria Math"/>
              <w:lang w:val="ru-RU"/>
            </w:rPr>
            <m:t xml:space="preserve"> </m:t>
          </m:r>
        </m:oMath>
      </m:oMathPara>
    </w:p>
    <w:p w14:paraId="24BC0990" w14:textId="779EC4C0" w:rsidR="00F511F9" w:rsidRDefault="009131D7" w:rsidP="00F511F9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ij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ii</m:t>
                  </m:r>
                </m:sub>
              </m:sSub>
            </m:den>
          </m:f>
          <m:r>
            <w:rPr>
              <w:rFonts w:ascii="Cambria Math" w:hAnsi="Cambria Math"/>
              <w:lang w:val="ru-RU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i-1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ki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kj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lang w:val="ru-RU"/>
            </w:rPr>
            <m:t xml:space="preserve">, </m:t>
          </m:r>
          <m:r>
            <w:rPr>
              <w:rFonts w:ascii="Cambria Math" w:eastAsiaTheme="minorEastAsia" w:hAnsi="Cambria Math"/>
            </w:rPr>
            <m:t>j</m:t>
          </m:r>
          <m:r>
            <w:rPr>
              <w:rFonts w:ascii="Cambria Math" w:eastAsiaTheme="minorEastAsia" w:hAnsi="Cambria Math"/>
              <w:lang w:val="ru-RU"/>
            </w:rPr>
            <m:t>=i+1, i+2,…n.</m:t>
          </m:r>
        </m:oMath>
      </m:oMathPara>
    </w:p>
    <w:p w14:paraId="6CD0F2B1" w14:textId="21F56182" w:rsidR="00136F0B" w:rsidRPr="00136F0B" w:rsidRDefault="009131D7" w:rsidP="00F511F9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ij</m:t>
              </m:r>
            </m:sub>
          </m:sSub>
          <m:r>
            <w:rPr>
              <w:rFonts w:ascii="Cambria Math" w:hAnsi="Cambria Math"/>
              <w:lang w:val="ru-RU"/>
            </w:rPr>
            <m:t>=0, j&lt;i</m:t>
          </m:r>
        </m:oMath>
      </m:oMathPara>
    </w:p>
    <w:p w14:paraId="3CFA4F75" w14:textId="6DB5EAFB" w:rsidR="00136F0B" w:rsidRDefault="00136F0B" w:rsidP="00F511F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 использованием матрицы </w:t>
      </w:r>
      <w:r>
        <w:rPr>
          <w:rFonts w:eastAsiaTheme="minorEastAsia"/>
          <w:lang w:val="es-ES"/>
        </w:rPr>
        <w:t>D</w:t>
      </w:r>
      <w:r>
        <w:rPr>
          <w:rFonts w:eastAsiaTheme="minorEastAsia"/>
          <w:lang w:val="ru-RU"/>
        </w:rPr>
        <w:t xml:space="preserve"> исключена возможность появления мнимых коэффициентов в матрице </w:t>
      </w:r>
      <w:r>
        <w:rPr>
          <w:rFonts w:eastAsiaTheme="minorEastAsia"/>
        </w:rPr>
        <w:t>S</w:t>
      </w:r>
      <w:r>
        <w:rPr>
          <w:rFonts w:eastAsiaTheme="minorEastAsia"/>
          <w:lang w:val="ru-RU"/>
        </w:rPr>
        <w:t>.</w:t>
      </w:r>
    </w:p>
    <w:p w14:paraId="77049A10" w14:textId="77777777" w:rsidR="00A65CEA" w:rsidRPr="00136F0B" w:rsidRDefault="00A65CEA" w:rsidP="00F511F9">
      <w:pPr>
        <w:rPr>
          <w:rFonts w:eastAsiaTheme="minorEastAsia"/>
          <w:lang w:val="ru-RU"/>
        </w:rPr>
      </w:pPr>
    </w:p>
    <w:p w14:paraId="2EDD6C35" w14:textId="46B9594C" w:rsidR="00136F0B" w:rsidRPr="00587A80" w:rsidRDefault="00136F0B" w:rsidP="00136F0B">
      <w:pPr>
        <w:pStyle w:val="Heading2"/>
        <w:rPr>
          <w:shd w:val="clear" w:color="auto" w:fill="FFFFFF"/>
          <w:lang w:val="ru-RU"/>
        </w:rPr>
      </w:pPr>
      <w:r w:rsidRPr="0044662F">
        <w:rPr>
          <w:shd w:val="clear" w:color="auto" w:fill="FFFFFF"/>
          <w:lang w:val="ru-RU"/>
        </w:rPr>
        <w:t>Предварительный</w:t>
      </w:r>
      <w:r>
        <w:rPr>
          <w:shd w:val="clear" w:color="auto" w:fill="FFFFFF"/>
          <w:lang w:val="ru-RU"/>
        </w:rPr>
        <w:t xml:space="preserve"> анализ</w:t>
      </w:r>
      <w:r w:rsidRPr="0044662F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задачи</w:t>
      </w:r>
      <w:r w:rsidR="00BB102A" w:rsidRPr="00813AA7">
        <w:rPr>
          <w:shd w:val="clear" w:color="auto" w:fill="FFFFFF"/>
          <w:lang w:val="ru-RU"/>
        </w:rPr>
        <w:t xml:space="preserve"> </w:t>
      </w:r>
      <w:r w:rsidR="00813AA7">
        <w:rPr>
          <w:shd w:val="clear" w:color="auto" w:fill="FFFFFF"/>
          <w:lang w:val="ru-RU"/>
        </w:rPr>
        <w:t>и подготовка матрицы</w:t>
      </w:r>
    </w:p>
    <w:p w14:paraId="327086F0" w14:textId="1B7FA18E" w:rsidR="00136F0B" w:rsidRDefault="00136F0B" w:rsidP="00F511F9">
      <w:pPr>
        <w:rPr>
          <w:lang w:val="ru-RU"/>
        </w:rPr>
      </w:pPr>
      <w:r>
        <w:rPr>
          <w:lang w:val="ru-RU"/>
        </w:rPr>
        <w:t xml:space="preserve">При построении в </w:t>
      </w:r>
      <w:r>
        <w:t>MATLAB</w:t>
      </w:r>
      <w:r w:rsidRPr="00136F0B">
        <w:rPr>
          <w:lang w:val="ru-RU"/>
        </w:rPr>
        <w:t xml:space="preserve"> </w:t>
      </w:r>
      <w:r>
        <w:rPr>
          <w:lang w:val="ru-RU"/>
        </w:rPr>
        <w:t>по формулам:</w:t>
      </w:r>
    </w:p>
    <w:p w14:paraId="0A6590F1" w14:textId="1414A408" w:rsidR="00136F0B" w:rsidRPr="00136F0B" w:rsidRDefault="00136F0B" w:rsidP="00F511F9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 xml:space="preserve">w ϵ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</m:sSup>
          <m:r>
            <w:rPr>
              <w:rFonts w:ascii="Cambria Math" w:hAnsi="Cambria Math"/>
              <w:lang w:val="ru-RU"/>
            </w:rPr>
            <m:t xml:space="preserve">: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eastAsiaTheme="minorEastAsia" w:hAnsi="Cambria Math"/>
              <w:lang w:val="ru-RU"/>
            </w:rPr>
            <m:t>=1</m:t>
          </m:r>
        </m:oMath>
      </m:oMathPara>
    </w:p>
    <w:p w14:paraId="5B0D5EC7" w14:textId="1AAFBC2D" w:rsidR="00136F0B" w:rsidRPr="00136F0B" w:rsidRDefault="00136F0B" w:rsidP="00F511F9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 =E-2 *w*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w</m:t>
              </m:r>
            </m:e>
            <m:sup>
              <m:r>
                <w:rPr>
                  <w:rFonts w:ascii="Cambria Math" w:hAnsi="Cambria Math"/>
                  <w:lang w:val="ru-RU"/>
                </w:rPr>
                <m:t>T</m:t>
              </m:r>
            </m:sup>
          </m:sSup>
        </m:oMath>
      </m:oMathPara>
    </w:p>
    <w:p w14:paraId="37CC4129" w14:textId="4D330280" w:rsidR="00136F0B" w:rsidRPr="00136F0B" w:rsidRDefault="00136F0B" w:rsidP="00136F0B">
      <w:pPr>
        <w:jc w:val="center"/>
        <w:rPr>
          <w:rFonts w:eastAsiaTheme="minorEastAsia"/>
          <w:i/>
          <w:lang w:val="ru-RU"/>
        </w:rPr>
      </w:pPr>
      <w:r>
        <w:rPr>
          <w:rFonts w:eastAsiaTheme="minorEastAsia"/>
          <w:i/>
        </w:rPr>
        <w:t>D</w:t>
      </w:r>
      <w:r w:rsidRPr="00136F0B">
        <w:rPr>
          <w:rFonts w:eastAsiaTheme="minorEastAsia"/>
          <w:i/>
          <w:lang w:val="ru-RU"/>
        </w:rPr>
        <w:t xml:space="preserve"> =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  <w:lang w:val="ru-RU"/>
                </w:rPr>
                <m:t>..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..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mr>
        </m:m>
      </m:oMath>
      <w:r w:rsidR="00F963EB">
        <w:rPr>
          <w:rFonts w:eastAsiaTheme="minorEastAsia"/>
          <w:i/>
          <w:lang w:val="ru-RU"/>
        </w:rPr>
        <w:t xml:space="preserve"> </w:t>
      </w:r>
      <w:r>
        <w:rPr>
          <w:rFonts w:eastAsiaTheme="minorEastAsia"/>
          <w:i/>
          <w:lang w:val="ru-RU"/>
        </w:rPr>
        <w:t>- диагональная матри</w:t>
      </w:r>
      <w:r w:rsidR="00F963EB">
        <w:rPr>
          <w:rFonts w:eastAsiaTheme="minorEastAsia"/>
          <w:i/>
          <w:lang w:val="ru-RU"/>
        </w:rPr>
        <w:t>ца.</w:t>
      </w:r>
    </w:p>
    <w:p w14:paraId="6E7990F3" w14:textId="77777777" w:rsidR="00136F0B" w:rsidRPr="00136F0B" w:rsidRDefault="00136F0B" w:rsidP="00F511F9">
      <w:pPr>
        <w:rPr>
          <w:rFonts w:eastAsiaTheme="minorEastAsia"/>
          <w:i/>
          <w:lang w:val="ru-RU"/>
        </w:rPr>
      </w:pPr>
    </w:p>
    <w:p w14:paraId="072C6E55" w14:textId="77777777" w:rsidR="00F963EB" w:rsidRDefault="00136F0B" w:rsidP="00F511F9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 xml:space="preserve">A=H *D *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ru-RU"/>
            </w:rPr>
            <m:t xml:space="preserve"> </m:t>
          </m:r>
        </m:oMath>
      </m:oMathPara>
    </w:p>
    <w:p w14:paraId="7B286D20" w14:textId="4C7280F3" w:rsidR="00F963EB" w:rsidRDefault="00F963EB" w:rsidP="00F963EB">
      <w:pPr>
        <w:rPr>
          <w:lang w:val="ru-RU"/>
        </w:rPr>
      </w:pPr>
      <w:r>
        <w:rPr>
          <w:lang w:val="ru-RU"/>
        </w:rPr>
        <w:t>Уже учитываем условия применимости.</w:t>
      </w:r>
    </w:p>
    <w:p w14:paraId="5FC9B607" w14:textId="77777777" w:rsidR="00A65CEA" w:rsidRDefault="00A65CEA" w:rsidP="00F963EB">
      <w:pPr>
        <w:rPr>
          <w:lang w:val="ru-RU"/>
        </w:rPr>
      </w:pPr>
    </w:p>
    <w:p w14:paraId="115262B6" w14:textId="54F18A1C" w:rsidR="00F963EB" w:rsidRDefault="00F963EB" w:rsidP="00F963EB">
      <w:pPr>
        <w:pStyle w:val="Heading2"/>
        <w:rPr>
          <w:shd w:val="clear" w:color="auto" w:fill="FFFFFF"/>
          <w:lang w:val="ru-RU"/>
        </w:rPr>
      </w:pPr>
      <w:r w:rsidRPr="00C40668">
        <w:rPr>
          <w:shd w:val="clear" w:color="auto" w:fill="FFFFFF"/>
          <w:lang w:val="ru-RU"/>
        </w:rPr>
        <w:t>Тест</w:t>
      </w:r>
      <w:r>
        <w:rPr>
          <w:shd w:val="clear" w:color="auto" w:fill="FFFFFF"/>
          <w:lang w:val="ru-RU"/>
        </w:rPr>
        <w:t>о</w:t>
      </w:r>
      <w:r w:rsidRPr="00C40668">
        <w:rPr>
          <w:shd w:val="clear" w:color="auto" w:fill="FFFFFF"/>
          <w:lang w:val="ru-RU"/>
        </w:rPr>
        <w:t xml:space="preserve">вый пример с </w:t>
      </w:r>
      <w:r>
        <w:rPr>
          <w:shd w:val="clear" w:color="auto" w:fill="FFFFFF"/>
          <w:lang w:val="ru-RU"/>
        </w:rPr>
        <w:t>ручными</w:t>
      </w:r>
      <w:r w:rsidRPr="00C40668">
        <w:rPr>
          <w:shd w:val="clear" w:color="auto" w:fill="FFFFFF"/>
          <w:lang w:val="ru-RU"/>
        </w:rPr>
        <w:t xml:space="preserve"> расчетам</w:t>
      </w:r>
      <w:r>
        <w:rPr>
          <w:shd w:val="clear" w:color="auto" w:fill="FFFFFF"/>
          <w:lang w:val="ru-RU"/>
        </w:rPr>
        <w:t>и</w:t>
      </w:r>
    </w:p>
    <w:p w14:paraId="514C3AE6" w14:textId="6F9E0519" w:rsidR="00F963EB" w:rsidRDefault="00F963EB" w:rsidP="00F963EB">
      <w:pPr>
        <w:rPr>
          <w:rFonts w:asciiTheme="majorHAnsi" w:eastAsiaTheme="majorEastAsia" w:hAnsiTheme="majorHAnsi" w:cstheme="majorBidi"/>
          <w:i/>
        </w:rPr>
      </w:pPr>
      <w:r>
        <w:rPr>
          <w:rFonts w:asciiTheme="majorHAnsi" w:eastAsiaTheme="majorEastAsia" w:hAnsiTheme="majorHAnsi" w:cstheme="majorBidi"/>
          <w:i/>
        </w:rPr>
        <w:t xml:space="preserve">A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ru-RU"/>
              </w:rPr>
            </m:ctrlPr>
          </m:mPr>
          <m:mr>
            <m:e>
              <m:r>
                <w:rPr>
                  <w:rFonts w:ascii="Cambria Math" w:hAnsi="Cambria Math"/>
                  <w:lang w:val="ru-RU"/>
                </w:rPr>
                <m:t>2</m:t>
              </m:r>
            </m:e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  <m:e>
              <m:r>
                <w:rPr>
                  <w:rFonts w:ascii="Cambria Math" w:hAnsi="Cambria Math"/>
                  <w:lang w:val="ru-RU"/>
                </w:rPr>
                <m:t>4</m:t>
              </m:r>
            </m:e>
          </m:mr>
          <m:m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  <m:e>
              <m:r>
                <w:rPr>
                  <w:rFonts w:ascii="Cambria Math" w:hAnsi="Cambria Math"/>
                  <w:lang w:val="ru-RU"/>
                </w:rPr>
                <m:t>3</m:t>
              </m:r>
            </m:e>
          </m:mr>
          <m:mr>
            <m:e>
              <m:r>
                <w:rPr>
                  <w:rFonts w:ascii="Cambria Math" w:hAnsi="Cambria Math"/>
                  <w:lang w:val="ru-RU"/>
                </w:rPr>
                <m:t>4</m:t>
              </m:r>
            </m:e>
            <m:e>
              <m:r>
                <w:rPr>
                  <w:rFonts w:ascii="Cambria Math" w:hAnsi="Cambria Math"/>
                  <w:lang w:val="ru-RU"/>
                </w:rPr>
                <m:t>3</m:t>
              </m:r>
            </m:e>
            <m:e>
              <m:r>
                <w:rPr>
                  <w:rFonts w:ascii="Cambria Math" w:hAnsi="Cambria Math"/>
                  <w:lang w:val="ru-RU"/>
                </w:rPr>
                <m:t>14</m:t>
              </m:r>
            </m:e>
          </m:mr>
        </m:m>
      </m:oMath>
      <w:r>
        <w:rPr>
          <w:rFonts w:asciiTheme="majorHAnsi" w:eastAsiaTheme="majorEastAsia" w:hAnsiTheme="majorHAnsi" w:cstheme="majorBidi"/>
          <w:i/>
        </w:rPr>
        <w:t xml:space="preserve">,   b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ajorEastAsia" w:hAnsi="Cambria Math" w:cstheme="majorBidi"/>
                <w:i/>
              </w:rPr>
            </m:ctrlPr>
          </m:mPr>
          <m:mr>
            <m:e>
              <m:r>
                <w:rPr>
                  <w:rFonts w:ascii="Cambria Math" w:eastAsiaTheme="majorEastAsia" w:hAnsi="Cambria Math" w:cstheme="majorBidi"/>
                </w:rPr>
                <m:t>16</m:t>
              </m:r>
            </m:e>
          </m:mr>
          <m:mr>
            <m:e>
              <m:r>
                <w:rPr>
                  <w:rFonts w:ascii="Cambria Math" w:eastAsiaTheme="majorEastAsia" w:hAnsi="Cambria Math" w:cstheme="majorBidi"/>
                </w:rPr>
                <m:t>12</m:t>
              </m:r>
            </m:e>
          </m:mr>
          <m:mr>
            <m:e>
              <m:r>
                <w:rPr>
                  <w:rFonts w:ascii="Cambria Math" w:eastAsiaTheme="majorEastAsia" w:hAnsi="Cambria Math" w:cstheme="majorBidi"/>
                </w:rPr>
                <m:t>52</m:t>
              </m:r>
            </m:e>
          </m:mr>
        </m:m>
      </m:oMath>
      <w:r>
        <w:rPr>
          <w:rFonts w:asciiTheme="majorHAnsi" w:eastAsiaTheme="majorEastAsia" w:hAnsiTheme="majorHAnsi" w:cstheme="majorBidi"/>
          <w:i/>
        </w:rPr>
        <w:t>.</w:t>
      </w:r>
    </w:p>
    <w:p w14:paraId="1C367BAE" w14:textId="713395C1" w:rsidR="00DB398D" w:rsidRDefault="00DB398D" w:rsidP="00F963EB">
      <w:pPr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hAnsi="Cambria Math"/>
              <w:lang w:val="ru-RU"/>
            </w:rPr>
            <m:t xml:space="preserve">A=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p>
              <m:r>
                <w:rPr>
                  <w:rFonts w:ascii="Cambria Math" w:hAnsi="Cambria Math"/>
                  <w:lang w:val="ru-RU"/>
                </w:rPr>
                <m:t>T</m:t>
              </m:r>
            </m:sup>
          </m:sSup>
        </m:oMath>
      </m:oMathPara>
    </w:p>
    <w:p w14:paraId="49247A75" w14:textId="030492CD" w:rsidR="00F963EB" w:rsidRPr="0003620E" w:rsidRDefault="00F963EB" w:rsidP="00F963EB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det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lang w:val="ru-RU"/>
            </w:rPr>
            <m:t>=2*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14-9</m:t>
              </m:r>
            </m:e>
          </m:d>
          <m:r>
            <w:rPr>
              <w:rFonts w:ascii="Cambria Math" w:hAnsi="Cambria Math"/>
              <w:lang w:val="ru-RU"/>
            </w:rPr>
            <m:t>-1*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14-12</m:t>
              </m:r>
            </m:e>
          </m:d>
          <m:r>
            <w:rPr>
              <w:rFonts w:ascii="Cambria Math" w:hAnsi="Cambria Math"/>
              <w:lang w:val="ru-RU"/>
            </w:rPr>
            <m:t>+4*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3-4</m:t>
              </m:r>
            </m:e>
          </m:d>
          <m:r>
            <w:rPr>
              <w:rFonts w:ascii="Cambria Math" w:hAnsi="Cambria Math"/>
              <w:lang w:val="ru-RU"/>
            </w:rPr>
            <m:t>=10-2-4=4 ≠0.</m:t>
          </m:r>
        </m:oMath>
      </m:oMathPara>
    </w:p>
    <w:p w14:paraId="61807BA4" w14:textId="0C112574" w:rsidR="0003620E" w:rsidRPr="0003620E" w:rsidRDefault="009131D7" w:rsidP="0003620E">
      <w:pPr>
        <w:pStyle w:val="ListParagraph"/>
        <w:numPr>
          <w:ilvl w:val="0"/>
          <w:numId w:val="23"/>
        </w:numPr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</m:t>
        </m:r>
      </m:oMath>
    </w:p>
    <w:p w14:paraId="47DFF869" w14:textId="77777777" w:rsidR="00A65CEA" w:rsidRPr="00A65CEA" w:rsidRDefault="009131D7" w:rsidP="0003620E">
      <w:pPr>
        <w:pStyle w:val="ListParagraph"/>
        <w:numPr>
          <w:ilvl w:val="0"/>
          <w:numId w:val="23"/>
        </w:numPr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 xml:space="preserve">=0,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22 </m:t>
            </m:r>
          </m:sub>
        </m:sSub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1- 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w:rPr>
            <w:rFonts w:ascii="Cambria Math" w:hAnsi="Cambria Math"/>
          </w:rPr>
          <m:t xml:space="preserve">=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(3-2)</m:t>
            </m:r>
          </m:num>
          <m:den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den>
            </m:f>
          </m:den>
        </m:f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=1.</m:t>
        </m:r>
      </m:oMath>
    </w:p>
    <w:p w14:paraId="71861B73" w14:textId="0343F193" w:rsidR="0003620E" w:rsidRPr="00A65CEA" w:rsidRDefault="009131D7" w:rsidP="0003620E">
      <w:pPr>
        <w:pStyle w:val="ListParagraph"/>
        <w:numPr>
          <w:ilvl w:val="0"/>
          <w:numId w:val="23"/>
        </w:numPr>
        <w:rPr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31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32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33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14-10</m:t>
            </m:r>
          </m:e>
        </m:rad>
        <m:r>
          <w:rPr>
            <w:rFonts w:ascii="Cambria Math" w:eastAsiaTheme="minorEastAsia" w:hAnsi="Cambria Math"/>
          </w:rPr>
          <m:t xml:space="preserve">=2;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=1.</m:t>
        </m:r>
      </m:oMath>
      <w:r w:rsidR="0003620E">
        <w:rPr>
          <w:rFonts w:eastAsiaTheme="minorEastAsia"/>
          <w:i/>
        </w:rPr>
        <w:t xml:space="preserve"> </w:t>
      </w:r>
    </w:p>
    <w:p w14:paraId="609751FE" w14:textId="2C641077" w:rsidR="00A65CEA" w:rsidRDefault="00A65CEA" w:rsidP="00A65CEA">
      <w:pPr>
        <w:rPr>
          <w:lang w:val="ru-RU"/>
        </w:rPr>
      </w:pPr>
      <w:r>
        <w:rPr>
          <w:lang w:val="ru-RU"/>
        </w:rPr>
        <w:lastRenderedPageBreak/>
        <w:t>Тогда</w:t>
      </w:r>
    </w:p>
    <w:p w14:paraId="15D8812C" w14:textId="5B451269" w:rsidR="00A65CEA" w:rsidRPr="00DD630A" w:rsidRDefault="00A65CEA" w:rsidP="00A65CEA">
      <w:pPr>
        <w:rPr>
          <w:rFonts w:eastAsiaTheme="minorEastAsia"/>
          <w:lang w:val="ru-RU"/>
        </w:rPr>
      </w:pPr>
      <w:r>
        <w:rPr>
          <w:rFonts w:eastAsiaTheme="minorEastAsia"/>
        </w:rPr>
        <w:t>S</w:t>
      </w:r>
      <w:r w:rsidRPr="00DD630A">
        <w:rPr>
          <w:rFonts w:eastAsiaTheme="minorEastAsia"/>
          <w:lang w:val="ru-RU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ru-RU"/>
              </w:rPr>
            </m:ctrlPr>
          </m:mPr>
          <m:m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e>
              </m:rad>
            </m:e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e>
                  </m:rad>
                </m:den>
              </m:f>
            </m:e>
            <m:e>
              <m:r>
                <w:rPr>
                  <w:rFonts w:ascii="Cambria Math" w:hAnsi="Cambria Math"/>
                  <w:lang w:val="ru-RU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e>
              </m:rad>
            </m:e>
          </m:mr>
          <m:mr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e>
                  </m:rad>
                </m:den>
              </m:f>
            </m:e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e>
              </m:rad>
            </m:e>
          </m:mr>
          <m:mr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2</m:t>
              </m:r>
            </m:e>
          </m:mr>
        </m:m>
      </m:oMath>
      <w:r w:rsidRPr="00DD630A">
        <w:rPr>
          <w:rFonts w:eastAsiaTheme="minorEastAsia"/>
          <w:lang w:val="ru-RU"/>
        </w:rPr>
        <w:t xml:space="preserve">,  </w:t>
      </w:r>
      <w:r>
        <w:rPr>
          <w:rFonts w:eastAsiaTheme="minorEastAsia"/>
        </w:rPr>
        <w:t>D</w:t>
      </w:r>
      <w:r w:rsidRPr="00DD630A">
        <w:rPr>
          <w:rFonts w:eastAsiaTheme="minorEastAsia"/>
          <w:lang w:val="ru-RU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mr>
        </m:m>
      </m:oMath>
      <w:r w:rsidRPr="00DD630A">
        <w:rPr>
          <w:rFonts w:eastAsiaTheme="minorEastAsia"/>
          <w:lang w:val="ru-RU"/>
        </w:rPr>
        <w:t xml:space="preserve"> .</w:t>
      </w:r>
    </w:p>
    <w:p w14:paraId="7E0CCF1D" w14:textId="58591CE2" w:rsidR="00A65CEA" w:rsidRDefault="00A65CEA" w:rsidP="00A65CE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 данном случае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  <m:r>
          <w:rPr>
            <w:rFonts w:ascii="Cambria Math" w:hAnsi="Cambria Math"/>
            <w:lang w:val="ru-RU"/>
          </w:rPr>
          <m:t xml:space="preserve">D=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  <m:r>
          <w:rPr>
            <w:rFonts w:ascii="Cambria Math" w:hAnsi="Cambria Math"/>
            <w:lang w:val="ru-RU"/>
          </w:rPr>
          <m:t>,</m:t>
        </m:r>
      </m:oMath>
      <w:r>
        <w:rPr>
          <w:rFonts w:eastAsiaTheme="minorEastAsia"/>
          <w:lang w:val="ru-RU"/>
        </w:rPr>
        <w:t xml:space="preserve"> поэтому:</w:t>
      </w:r>
    </w:p>
    <w:p w14:paraId="2AB81085" w14:textId="4364C8CA" w:rsidR="00A65CEA" w:rsidRDefault="009131D7" w:rsidP="00A65CEA">
      <w:pPr>
        <w:rPr>
          <w:rFonts w:eastAsiaTheme="minorEastAsia"/>
          <w:i/>
        </w:rPr>
      </w:pP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  <m:r>
          <w:rPr>
            <w:rFonts w:ascii="Cambria Math" w:hAnsi="Cambria Math"/>
            <w:lang w:val="ru-RU"/>
          </w:rPr>
          <m:t>*y=b</m:t>
        </m:r>
      </m:oMath>
      <w:r w:rsidR="00A65CEA">
        <w:rPr>
          <w:rFonts w:eastAsiaTheme="minorEastAsia"/>
          <w:i/>
        </w:rPr>
        <w:t>;</w:t>
      </w:r>
    </w:p>
    <w:p w14:paraId="0C77C401" w14:textId="54CCF7F3" w:rsidR="00A65CEA" w:rsidRDefault="009131D7" w:rsidP="00A65CEA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r>
          <w:rPr>
            <w:rFonts w:ascii="Cambria Math" w:eastAsiaTheme="minorEastAsia" w:hAnsi="Cambria Math"/>
          </w:rPr>
          <m:t>=8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 w:rsidR="00A65CEA">
        <w:rPr>
          <w:rFonts w:eastAsiaTheme="minorEastAsia"/>
          <w:i/>
        </w:rPr>
        <w:t>.</w:t>
      </w:r>
    </w:p>
    <w:p w14:paraId="56510C01" w14:textId="0257E571" w:rsidR="00A65CEA" w:rsidRDefault="009131D7" w:rsidP="00A65CEA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12-8</m:t>
            </m:r>
          </m:num>
          <m:den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den>
            </m:f>
          </m:den>
        </m:f>
        <m:r>
          <w:rPr>
            <w:rFonts w:ascii="Cambria Math" w:eastAsiaTheme="minorEastAsia" w:hAnsi="Cambria Math"/>
          </w:rPr>
          <m:t>=4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.</m:t>
        </m:r>
      </m:oMath>
    </w:p>
    <w:p w14:paraId="1A508EDE" w14:textId="77777777" w:rsidR="00A65CEA" w:rsidRDefault="009131D7" w:rsidP="00A65CEA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52-40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=6</m:t>
        </m:r>
      </m:oMath>
      <w:r w:rsidR="00A65CEA">
        <w:rPr>
          <w:rFonts w:eastAsiaTheme="minorEastAsia"/>
          <w:i/>
        </w:rPr>
        <w:t>.</w:t>
      </w:r>
    </w:p>
    <w:p w14:paraId="54AD767E" w14:textId="76D7860A" w:rsidR="00A65CEA" w:rsidRDefault="00A65CEA" w:rsidP="00A65CEA">
      <w:pPr>
        <w:rPr>
          <w:rFonts w:eastAsiaTheme="minorEastAsia"/>
          <w:i/>
        </w:rPr>
      </w:pPr>
      <w:r w:rsidRPr="00A65CEA">
        <w:rPr>
          <w:rFonts w:eastAsiaTheme="minorEastAsia"/>
          <w:i/>
        </w:rPr>
        <w:t xml:space="preserve"> </w:t>
      </w:r>
      <m:oMath>
        <m:r>
          <w:rPr>
            <w:rFonts w:ascii="Cambria Math" w:hAnsi="Cambria Math"/>
            <w:lang w:val="ru-RU"/>
          </w:rPr>
          <m:t>S*x=y</m:t>
        </m:r>
      </m:oMath>
      <w:r>
        <w:rPr>
          <w:rFonts w:eastAsiaTheme="minorEastAsia"/>
          <w:i/>
        </w:rPr>
        <w:t>;</w:t>
      </w:r>
    </w:p>
    <w:p w14:paraId="453E2B83" w14:textId="67BCF847" w:rsidR="00A65CEA" w:rsidRDefault="009131D7" w:rsidP="00A65CEA">
      <w:pPr>
        <w:pStyle w:val="ListParagraph"/>
        <w:numPr>
          <w:ilvl w:val="0"/>
          <w:numId w:val="25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=3.</m:t>
        </m:r>
      </m:oMath>
    </w:p>
    <w:p w14:paraId="7A3B53E7" w14:textId="77777777" w:rsidR="008E32C0" w:rsidRDefault="009131D7" w:rsidP="00A65CEA">
      <w:pPr>
        <w:pStyle w:val="ListParagraph"/>
        <w:numPr>
          <w:ilvl w:val="0"/>
          <w:numId w:val="25"/>
        </w:num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-3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</w:rPr>
          <m:t xml:space="preserve">*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=2.</m:t>
        </m:r>
      </m:oMath>
    </w:p>
    <w:p w14:paraId="578D9F5F" w14:textId="46B7619D" w:rsidR="00A65CEA" w:rsidRDefault="00A65CEA" w:rsidP="00A65CEA">
      <w:pPr>
        <w:pStyle w:val="ListParagraph"/>
        <w:numPr>
          <w:ilvl w:val="0"/>
          <w:numId w:val="25"/>
        </w:numPr>
        <w:rPr>
          <w:rFonts w:eastAsiaTheme="minorEastAsia"/>
          <w:i/>
        </w:rPr>
      </w:pP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-7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r>
          <w:rPr>
            <w:rFonts w:ascii="Cambria Math" w:eastAsiaTheme="minorEastAsia" w:hAnsi="Cambria Math"/>
          </w:rPr>
          <m:t>=1.</m:t>
        </m:r>
      </m:oMath>
    </w:p>
    <w:p w14:paraId="6E9E0F50" w14:textId="77777777" w:rsidR="00235E07" w:rsidRDefault="00235E07" w:rsidP="00235E07">
      <w:pPr>
        <w:pStyle w:val="ListParagraph"/>
        <w:rPr>
          <w:rFonts w:eastAsiaTheme="minorEastAsia"/>
          <w:i/>
        </w:rPr>
      </w:pPr>
    </w:p>
    <w:p w14:paraId="40BE51FE" w14:textId="77777777" w:rsidR="00235E07" w:rsidRDefault="00235E07" w:rsidP="00235E07">
      <w:pPr>
        <w:pStyle w:val="ListParagraph"/>
        <w:rPr>
          <w:rFonts w:eastAsiaTheme="minorEastAsia"/>
          <w:i/>
        </w:rPr>
      </w:pPr>
    </w:p>
    <w:p w14:paraId="605C66B2" w14:textId="77777777" w:rsidR="00235E07" w:rsidRPr="00A65CEA" w:rsidRDefault="00235E07" w:rsidP="00235E07">
      <w:pPr>
        <w:pStyle w:val="ListParagraph"/>
        <w:rPr>
          <w:rFonts w:eastAsiaTheme="minorEastAsia"/>
          <w:i/>
        </w:rPr>
      </w:pPr>
    </w:p>
    <w:p w14:paraId="0D735723" w14:textId="77777777" w:rsidR="0096546E" w:rsidRPr="009A3742" w:rsidRDefault="0096546E" w:rsidP="0096546E">
      <w:pPr>
        <w:pStyle w:val="Heading2"/>
        <w:rPr>
          <w:shd w:val="clear" w:color="auto" w:fill="FFFFFF"/>
          <w:lang w:val="ru-RU"/>
        </w:rPr>
      </w:pPr>
      <w:r w:rsidRPr="006F29FC">
        <w:rPr>
          <w:shd w:val="clear" w:color="auto" w:fill="FFFFFF"/>
          <w:lang w:val="ru-RU"/>
        </w:rPr>
        <w:t>Модульная структура программ</w:t>
      </w:r>
      <w:r>
        <w:rPr>
          <w:shd w:val="clear" w:color="auto" w:fill="FFFFFF"/>
          <w:lang w:val="ru-RU"/>
        </w:rPr>
        <w:t>ы</w:t>
      </w:r>
    </w:p>
    <w:p w14:paraId="63AC07E7" w14:textId="02D435D5" w:rsidR="00136F0B" w:rsidRDefault="0096546E" w:rsidP="00F511F9">
      <w:pPr>
        <w:rPr>
          <w:rFonts w:eastAsiaTheme="minorEastAsia"/>
          <w:i/>
        </w:rPr>
      </w:pPr>
      <w:r>
        <w:rPr>
          <w:rFonts w:eastAsiaTheme="minorEastAsia"/>
          <w:i/>
          <w:noProof/>
        </w:rPr>
        <w:drawing>
          <wp:inline distT="0" distB="0" distL="0" distR="0" wp14:anchorId="03D3C23A" wp14:editId="149B2C7C">
            <wp:extent cx="5486400" cy="8185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8-11-05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0075" w14:textId="77777777" w:rsidR="0096546E" w:rsidRDefault="0096546E" w:rsidP="0096546E">
      <w:r>
        <w:rPr>
          <w:color w:val="0000FF"/>
        </w:rPr>
        <w:t>double</w:t>
      </w:r>
      <w:r>
        <w:t xml:space="preserve"> *ReadFromFile(</w:t>
      </w:r>
      <w:r>
        <w:rPr>
          <w:color w:val="2B91AF"/>
        </w:rPr>
        <w:t>FILE</w:t>
      </w:r>
      <w:r>
        <w:t xml:space="preserve">* </w:t>
      </w:r>
      <w:r>
        <w:rPr>
          <w:color w:val="808080"/>
        </w:rPr>
        <w:t>filename</w:t>
      </w:r>
      <w:r>
        <w:t xml:space="preserve">, </w:t>
      </w:r>
      <w:r>
        <w:rPr>
          <w:color w:val="0000FF"/>
        </w:rPr>
        <w:t>int</w:t>
      </w:r>
      <w:r>
        <w:t xml:space="preserve"> *</w:t>
      </w:r>
      <w:r>
        <w:rPr>
          <w:color w:val="808080"/>
        </w:rPr>
        <w:t>size</w:t>
      </w:r>
      <w:r>
        <w:t xml:space="preserve">, </w:t>
      </w:r>
      <w:r>
        <w:rPr>
          <w:color w:val="0000FF"/>
        </w:rPr>
        <w:t>double</w:t>
      </w:r>
      <w:r>
        <w:t xml:space="preserve"> *</w:t>
      </w:r>
      <w:r>
        <w:rPr>
          <w:color w:val="808080"/>
        </w:rPr>
        <w:t>cond</w:t>
      </w:r>
      <w:r>
        <w:t>)</w:t>
      </w:r>
      <w:r w:rsidRPr="0096546E">
        <w:t xml:space="preserve">: </w:t>
      </w:r>
    </w:p>
    <w:p w14:paraId="2221E64D" w14:textId="5CDD50E2" w:rsidR="0096546E" w:rsidRDefault="0096546E" w:rsidP="0096546E">
      <w:pPr>
        <w:rPr>
          <w:lang w:val="ru-RU"/>
        </w:rPr>
      </w:pPr>
      <w:r>
        <w:rPr>
          <w:lang w:val="ru-RU"/>
        </w:rPr>
        <w:t>принимает</w:t>
      </w:r>
      <w:r w:rsidRPr="0096546E">
        <w:rPr>
          <w:lang w:val="ru-RU"/>
        </w:rPr>
        <w:t xml:space="preserve">: </w:t>
      </w:r>
      <w:r>
        <w:rPr>
          <w:lang w:val="ru-RU"/>
        </w:rPr>
        <w:t>имя</w:t>
      </w:r>
      <w:r w:rsidRPr="0096546E">
        <w:rPr>
          <w:lang w:val="ru-RU"/>
        </w:rPr>
        <w:t xml:space="preserve"> </w:t>
      </w:r>
      <w:r>
        <w:rPr>
          <w:lang w:val="ru-RU"/>
        </w:rPr>
        <w:t>файла</w:t>
      </w:r>
      <w:r w:rsidRPr="0096546E">
        <w:rPr>
          <w:lang w:val="ru-RU"/>
        </w:rPr>
        <w:t xml:space="preserve">, </w:t>
      </w:r>
      <w:r>
        <w:rPr>
          <w:lang w:val="ru-RU"/>
        </w:rPr>
        <w:t>указатели на размер матрицы и число обусловленности(</w:t>
      </w:r>
      <w:r w:rsidR="007926CD">
        <w:rPr>
          <w:lang w:val="ru-RU"/>
        </w:rPr>
        <w:t>они находятся в файле, при чтении файла записываются в эти переменные и сохраняются на время работы программы); возвращает: указатель на матрицу, выводит её на экран.</w:t>
      </w:r>
    </w:p>
    <w:p w14:paraId="799D6F92" w14:textId="785D22F4" w:rsidR="007926CD" w:rsidRDefault="007926CD" w:rsidP="007926CD">
      <w:r>
        <w:rPr>
          <w:color w:val="0000FF"/>
        </w:rPr>
        <w:t>double</w:t>
      </w:r>
      <w:r>
        <w:t xml:space="preserve"> *MethodOfSQRT(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A</w:t>
      </w:r>
      <w:r>
        <w:t xml:space="preserve">[],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b</w:t>
      </w:r>
      <w:r>
        <w:t xml:space="preserve">[],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size</w:t>
      </w:r>
      <w:r>
        <w:t xml:space="preserve">, </w:t>
      </w:r>
      <w:r>
        <w:rPr>
          <w:color w:val="0000FF"/>
        </w:rPr>
        <w:t>double</w:t>
      </w:r>
      <w:r>
        <w:t xml:space="preserve"> *</w:t>
      </w:r>
      <w:r>
        <w:rPr>
          <w:color w:val="808080"/>
        </w:rPr>
        <w:t>nev</w:t>
      </w:r>
      <w:r>
        <w:t>)</w:t>
      </w:r>
      <w:r w:rsidRPr="007926CD">
        <w:t>:</w:t>
      </w:r>
    </w:p>
    <w:p w14:paraId="2812E9B9" w14:textId="0CDAEFE8" w:rsidR="007926CD" w:rsidRDefault="007926CD" w:rsidP="007926CD">
      <w:pPr>
        <w:rPr>
          <w:lang w:val="ru-RU"/>
        </w:rPr>
      </w:pPr>
      <w:r>
        <w:rPr>
          <w:lang w:val="ru-RU"/>
        </w:rPr>
        <w:t>принимает</w:t>
      </w:r>
      <w:r w:rsidRPr="007926CD">
        <w:rPr>
          <w:lang w:val="ru-RU"/>
        </w:rPr>
        <w:t xml:space="preserve">: </w:t>
      </w:r>
      <w:r>
        <w:rPr>
          <w:lang w:val="ru-RU"/>
        </w:rPr>
        <w:t xml:space="preserve">матрицы А и </w:t>
      </w:r>
      <w:r>
        <w:t>b</w:t>
      </w:r>
      <w:r>
        <w:rPr>
          <w:lang w:val="ru-RU"/>
        </w:rPr>
        <w:t xml:space="preserve">, размер матрицы А (количество строк в столбце </w:t>
      </w:r>
      <w:r>
        <w:t>b</w:t>
      </w:r>
      <w:r>
        <w:rPr>
          <w:lang w:val="ru-RU"/>
        </w:rPr>
        <w:t>)</w:t>
      </w:r>
      <w:r w:rsidRPr="007926CD">
        <w:rPr>
          <w:lang w:val="ru-RU"/>
        </w:rPr>
        <w:t>,</w:t>
      </w:r>
      <w:r>
        <w:rPr>
          <w:lang w:val="ru-RU"/>
        </w:rPr>
        <w:t xml:space="preserve"> указатель на вектор невязки, который считается в </w:t>
      </w:r>
      <w:r>
        <w:t>MethodOfSQRT</w:t>
      </w:r>
      <w:r>
        <w:rPr>
          <w:lang w:val="ru-RU"/>
        </w:rPr>
        <w:t xml:space="preserve">; возвращает: указатель на столбец решений </w:t>
      </w:r>
      <w:r>
        <w:t>x</w:t>
      </w:r>
      <w:r w:rsidRPr="007926CD">
        <w:rPr>
          <w:lang w:val="ru-RU"/>
        </w:rPr>
        <w:t>.</w:t>
      </w:r>
    </w:p>
    <w:p w14:paraId="24195F9E" w14:textId="233E084A" w:rsidR="007926CD" w:rsidRPr="007926CD" w:rsidRDefault="007926CD" w:rsidP="007926CD">
      <w:r>
        <w:rPr>
          <w:color w:val="0000FF"/>
        </w:rPr>
        <w:lastRenderedPageBreak/>
        <w:t>double</w:t>
      </w:r>
      <w:r w:rsidRPr="007926CD">
        <w:t xml:space="preserve"> VectNev(</w:t>
      </w:r>
      <w:r>
        <w:rPr>
          <w:color w:val="0000FF"/>
        </w:rPr>
        <w:t>double</w:t>
      </w:r>
      <w:r w:rsidRPr="007926CD">
        <w:t xml:space="preserve"> *A,</w:t>
      </w:r>
      <w:r w:rsidRPr="007926CD">
        <w:rPr>
          <w:color w:val="0000FF"/>
        </w:rPr>
        <w:t xml:space="preserve"> </w:t>
      </w:r>
      <w:r>
        <w:rPr>
          <w:color w:val="0000FF"/>
        </w:rPr>
        <w:t>double</w:t>
      </w:r>
      <w:r w:rsidRPr="007926CD">
        <w:t xml:space="preserve"> x[], </w:t>
      </w:r>
      <w:r>
        <w:rPr>
          <w:color w:val="0000FF"/>
        </w:rPr>
        <w:t>double</w:t>
      </w:r>
      <w:r w:rsidRPr="007926CD">
        <w:t xml:space="preserve"> b[], </w:t>
      </w:r>
      <w:r>
        <w:rPr>
          <w:color w:val="0000FF"/>
        </w:rPr>
        <w:t>int</w:t>
      </w:r>
      <w:r w:rsidRPr="007926CD">
        <w:t xml:space="preserve"> size)</w:t>
      </w:r>
      <w:r>
        <w:t>:</w:t>
      </w:r>
      <w:r w:rsidRPr="007926CD">
        <w:t xml:space="preserve"> </w:t>
      </w:r>
    </w:p>
    <w:p w14:paraId="5C571E5F" w14:textId="7C75EB37" w:rsidR="007926CD" w:rsidRPr="007926CD" w:rsidRDefault="007926CD" w:rsidP="007926CD">
      <w:pPr>
        <w:rPr>
          <w:lang w:val="ru-RU"/>
        </w:rPr>
      </w:pPr>
      <w:r>
        <w:rPr>
          <w:lang w:val="ru-RU"/>
        </w:rPr>
        <w:t>принимает</w:t>
      </w:r>
      <w:r w:rsidRPr="007926CD">
        <w:rPr>
          <w:lang w:val="ru-RU"/>
        </w:rPr>
        <w:t xml:space="preserve">: </w:t>
      </w:r>
      <w:r>
        <w:rPr>
          <w:lang w:val="ru-RU"/>
        </w:rPr>
        <w:t>матрицы</w:t>
      </w:r>
      <w:r w:rsidRPr="007926CD">
        <w:rPr>
          <w:lang w:val="ru-RU"/>
        </w:rPr>
        <w:t xml:space="preserve"> </w:t>
      </w:r>
      <w:r>
        <w:t>A</w:t>
      </w:r>
      <w:r w:rsidRPr="007926CD">
        <w:rPr>
          <w:lang w:val="ru-RU"/>
        </w:rPr>
        <w:t xml:space="preserve">, </w:t>
      </w:r>
      <w:r>
        <w:t>b</w:t>
      </w:r>
      <w:r w:rsidRPr="007926CD">
        <w:rPr>
          <w:lang w:val="ru-RU"/>
        </w:rPr>
        <w:t xml:space="preserve">, </w:t>
      </w:r>
      <w:r>
        <w:t>x</w:t>
      </w:r>
      <w:r>
        <w:rPr>
          <w:lang w:val="ru-RU"/>
        </w:rPr>
        <w:t xml:space="preserve"> и их размер (количество строк в столбцах </w:t>
      </w:r>
      <w:r>
        <w:t>b</w:t>
      </w:r>
      <w:r>
        <w:rPr>
          <w:lang w:val="ru-RU"/>
        </w:rPr>
        <w:t xml:space="preserve"> и </w:t>
      </w:r>
      <w:r>
        <w:t>x</w:t>
      </w:r>
      <w:r>
        <w:rPr>
          <w:lang w:val="ru-RU"/>
        </w:rPr>
        <w:t>); возвращает вектор невязки.</w:t>
      </w:r>
    </w:p>
    <w:p w14:paraId="2D0688C4" w14:textId="20D4EABD" w:rsidR="0096546E" w:rsidRDefault="0096546E" w:rsidP="0096546E">
      <w:r>
        <w:rPr>
          <w:color w:val="0000FF"/>
        </w:rPr>
        <w:t>double</w:t>
      </w:r>
      <w:r>
        <w:t xml:space="preserve"> VectorNo</w:t>
      </w:r>
      <w:r w:rsidR="007926CD">
        <w:t>r</w:t>
      </w:r>
      <w:r>
        <w:t>m(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a</w:t>
      </w:r>
      <w:r>
        <w:t xml:space="preserve">[],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size</w:t>
      </w:r>
      <w:r>
        <w:t xml:space="preserve">): </w:t>
      </w:r>
    </w:p>
    <w:p w14:paraId="68BEB9C1" w14:textId="433AFB77" w:rsidR="007926CD" w:rsidRDefault="007926CD" w:rsidP="007926CD">
      <w:pPr>
        <w:rPr>
          <w:lang w:val="ru-RU"/>
        </w:rPr>
      </w:pPr>
      <w:r>
        <w:rPr>
          <w:lang w:val="ru-RU"/>
        </w:rPr>
        <w:t>принимает: вектор и его размер; возвращает: его вторую норму.</w:t>
      </w:r>
    </w:p>
    <w:p w14:paraId="48CDE6E9" w14:textId="1DD0B821" w:rsidR="007926CD" w:rsidRDefault="007926CD" w:rsidP="007926CD">
      <w:r>
        <w:rPr>
          <w:color w:val="0000FF"/>
        </w:rPr>
        <w:t>double</w:t>
      </w:r>
      <w:r>
        <w:t xml:space="preserve"> ChangesInVectors(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A</w:t>
      </w:r>
      <w:r>
        <w:t xml:space="preserve">[],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b</w:t>
      </w:r>
      <w:r>
        <w:t xml:space="preserve">[],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x</w:t>
      </w:r>
      <w:r>
        <w:t xml:space="preserve">[],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size</w:t>
      </w:r>
      <w:r>
        <w:t>)</w:t>
      </w:r>
      <w:r w:rsidRPr="007926CD">
        <w:t>:</w:t>
      </w:r>
    </w:p>
    <w:p w14:paraId="6B349B22" w14:textId="565B623D" w:rsidR="007926CD" w:rsidRDefault="007926CD" w:rsidP="007926CD">
      <w:pPr>
        <w:rPr>
          <w:lang w:val="ru-RU"/>
        </w:rPr>
      </w:pPr>
      <w:r>
        <w:rPr>
          <w:lang w:val="ru-RU"/>
        </w:rPr>
        <w:t>принимает: матрицы</w:t>
      </w:r>
      <w:r w:rsidRPr="007926CD">
        <w:rPr>
          <w:lang w:val="ru-RU"/>
        </w:rPr>
        <w:t xml:space="preserve"> </w:t>
      </w:r>
      <w:r>
        <w:t>A</w:t>
      </w:r>
      <w:r w:rsidRPr="007926CD">
        <w:rPr>
          <w:lang w:val="ru-RU"/>
        </w:rPr>
        <w:t xml:space="preserve">, </w:t>
      </w:r>
      <w:r>
        <w:t>b</w:t>
      </w:r>
      <w:r w:rsidRPr="007926CD">
        <w:rPr>
          <w:lang w:val="ru-RU"/>
        </w:rPr>
        <w:t xml:space="preserve">, </w:t>
      </w:r>
      <w:r>
        <w:t>x</w:t>
      </w:r>
      <w:r>
        <w:rPr>
          <w:lang w:val="ru-RU"/>
        </w:rPr>
        <w:t xml:space="preserve"> и их размер (количество строк в столбцах </w:t>
      </w:r>
      <w:r>
        <w:t>b</w:t>
      </w:r>
      <w:r>
        <w:rPr>
          <w:lang w:val="ru-RU"/>
        </w:rPr>
        <w:t xml:space="preserve"> и </w:t>
      </w:r>
      <w:r>
        <w:t>x</w:t>
      </w:r>
      <w:r>
        <w:rPr>
          <w:lang w:val="ru-RU"/>
        </w:rPr>
        <w:t xml:space="preserve">); возвращает коэффициенты </w:t>
      </w:r>
      <w:r w:rsidR="00DC4C1C">
        <w:rPr>
          <w:lang w:val="ru-RU"/>
        </w:rPr>
        <w:t>возмущений и выводит их на экран.</w:t>
      </w:r>
    </w:p>
    <w:p w14:paraId="2D0A77A8" w14:textId="75CFBC7E" w:rsidR="00DC4C1C" w:rsidRDefault="00DC4C1C" w:rsidP="00DC4C1C">
      <w:pPr>
        <w:pStyle w:val="Heading2"/>
        <w:rPr>
          <w:shd w:val="clear" w:color="auto" w:fill="FFFFFF"/>
          <w:lang w:val="ru-RU"/>
        </w:rPr>
      </w:pPr>
      <w:r w:rsidRPr="00C114EE">
        <w:rPr>
          <w:shd w:val="clear" w:color="auto" w:fill="FFFFFF"/>
          <w:lang w:val="ru-RU"/>
        </w:rPr>
        <w:t>Численный анализ решения задачи</w:t>
      </w:r>
    </w:p>
    <w:p w14:paraId="3D7F2655" w14:textId="2946B003" w:rsidR="00F8285F" w:rsidRPr="00F8285F" w:rsidRDefault="00F8285F" w:rsidP="00F8285F">
      <w:pPr>
        <w:rPr>
          <w:lang w:val="ru-RU"/>
        </w:rPr>
      </w:pPr>
      <w:r>
        <w:rPr>
          <w:lang w:val="ru-RU"/>
        </w:rPr>
        <w:t>Известно, что:</w:t>
      </w:r>
    </w:p>
    <w:p w14:paraId="0F78FDD6" w14:textId="39838932" w:rsidR="00F8285F" w:rsidRPr="00DC4C1C" w:rsidRDefault="009131D7" w:rsidP="00F8285F">
      <w:pPr>
        <w:rPr>
          <w:rFonts w:eastAsiaTheme="minorEastAsia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∆x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num>
            <m:den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den>
          </m:f>
          <m:r>
            <w:rPr>
              <w:rFonts w:ascii="Cambria Math" w:hAnsi="Cambria Math"/>
              <w:lang w:val="ru-RU"/>
            </w:rPr>
            <m:t xml:space="preserve">≤ cond(A)* 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∆b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num>
            <m:den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den>
          </m:f>
        </m:oMath>
      </m:oMathPara>
    </w:p>
    <w:p w14:paraId="2FAEC645" w14:textId="18F35D53" w:rsidR="00F8285F" w:rsidRPr="00DC4C1C" w:rsidRDefault="009131D7" w:rsidP="00F8285F">
      <w:pPr>
        <w:rPr>
          <w:rFonts w:eastAsiaTheme="minorEastAsia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∆x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num>
            <m:den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x+ ∆x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den>
          </m:f>
          <m:r>
            <w:rPr>
              <w:rFonts w:ascii="Cambria Math" w:hAnsi="Cambria Math"/>
              <w:lang w:val="ru-RU"/>
            </w:rPr>
            <m:t xml:space="preserve">≤ cond(A)*  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∆A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num>
            <m:den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den>
          </m:f>
        </m:oMath>
      </m:oMathPara>
    </w:p>
    <w:p w14:paraId="316E89EF" w14:textId="77084704" w:rsidR="00F8285F" w:rsidRPr="00F8285F" w:rsidRDefault="00F8285F" w:rsidP="00F8285F">
      <w:pPr>
        <w:rPr>
          <w:lang w:val="ru-RU"/>
        </w:rPr>
      </w:pPr>
      <w:r>
        <w:rPr>
          <w:lang w:val="ru-RU"/>
        </w:rPr>
        <w:t>Вычислим тогда:</w:t>
      </w:r>
    </w:p>
    <w:p w14:paraId="0AD49980" w14:textId="2CBC7039" w:rsidR="00DC4C1C" w:rsidRPr="00DC4C1C" w:rsidRDefault="009131D7" w:rsidP="007926CD">
      <w:pPr>
        <w:rPr>
          <w:rFonts w:eastAsiaTheme="minorEastAsia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∆x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num>
            <m:den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den>
          </m:f>
          <m:r>
            <w:rPr>
              <w:rFonts w:ascii="Cambria Math" w:hAnsi="Cambria Math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 xml:space="preserve">* 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∆b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num>
            <m:den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den>
          </m:f>
        </m:oMath>
      </m:oMathPara>
    </w:p>
    <w:p w14:paraId="542A1080" w14:textId="2F03D5F3" w:rsidR="00DC4C1C" w:rsidRPr="00DC4C1C" w:rsidRDefault="009131D7" w:rsidP="007926CD">
      <w:pPr>
        <w:rPr>
          <w:rFonts w:eastAsiaTheme="minorEastAsia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∆x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num>
            <m:den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x+ ∆x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den>
          </m:f>
          <m:r>
            <w:rPr>
              <w:rFonts w:ascii="Cambria Math" w:hAnsi="Cambria Math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* 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∆A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num>
            <m:den>
              <m:r>
                <w:rPr>
                  <w:rFonts w:ascii="Cambria Math" w:hAnsi="Cambria Math"/>
                  <w:lang w:val="ru-RU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|</m:t>
              </m:r>
            </m:den>
          </m:f>
        </m:oMath>
      </m:oMathPara>
    </w:p>
    <w:p w14:paraId="4133971B" w14:textId="664F7E94" w:rsidR="00DC4C1C" w:rsidRDefault="00DC4C1C" w:rsidP="007926CD">
      <w:pPr>
        <w:rPr>
          <w:lang w:val="ru-RU"/>
        </w:rPr>
      </w:pPr>
      <w:r>
        <w:rPr>
          <w:lang w:val="ru-RU"/>
        </w:rPr>
        <w:t>Для хорошо обусловленной матрицы:</w:t>
      </w:r>
    </w:p>
    <w:p w14:paraId="0FDD037D" w14:textId="77777777" w:rsidR="00DC4C1C" w:rsidRPr="00E15BBE" w:rsidRDefault="00DC4C1C" w:rsidP="007926CD">
      <w:pPr>
        <w:rPr>
          <w:lang w:val="ru-RU"/>
        </w:rPr>
      </w:pPr>
      <w:r>
        <w:t>Cond</w:t>
      </w:r>
      <w:r w:rsidRPr="00E15BBE">
        <w:rPr>
          <w:lang w:val="ru-RU"/>
        </w:rPr>
        <w:t>(</w:t>
      </w:r>
      <w:r>
        <w:t>A</w:t>
      </w:r>
      <w:r w:rsidRPr="00E15BBE">
        <w:rPr>
          <w:lang w:val="ru-RU"/>
        </w:rPr>
        <w:t>) = 3;</w:t>
      </w:r>
    </w:p>
    <w:p w14:paraId="0F00F0A9" w14:textId="6EF6DF2F" w:rsidR="00DC4C1C" w:rsidRPr="00DC4C1C" w:rsidRDefault="009131D7" w:rsidP="00DC4C1C"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=0.9695;</m:t>
          </m:r>
        </m:oMath>
      </m:oMathPara>
    </w:p>
    <w:p w14:paraId="5371B3E8" w14:textId="6BDB93F2" w:rsidR="00DC4C1C" w:rsidRPr="00DC4C1C" w:rsidRDefault="009131D7" w:rsidP="007926CD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=1.82764.</m:t>
          </m:r>
        </m:oMath>
      </m:oMathPara>
    </w:p>
    <w:p w14:paraId="61C7A712" w14:textId="2617E89F" w:rsidR="00DC4C1C" w:rsidRDefault="00DC4C1C" w:rsidP="00DC4C1C">
      <w:pPr>
        <w:rPr>
          <w:lang w:val="ru-RU"/>
        </w:rPr>
      </w:pPr>
      <w:r>
        <w:rPr>
          <w:lang w:val="ru-RU"/>
        </w:rPr>
        <w:t>Для плохо обусловленной матрицы:</w:t>
      </w:r>
    </w:p>
    <w:p w14:paraId="438EC397" w14:textId="28119ADB" w:rsidR="00DC4C1C" w:rsidRPr="00E15BBE" w:rsidRDefault="00DC4C1C" w:rsidP="00DC4C1C">
      <w:pPr>
        <w:rPr>
          <w:lang w:val="ru-RU"/>
        </w:rPr>
      </w:pPr>
      <w:r>
        <w:t>Cond</w:t>
      </w:r>
      <w:r w:rsidRPr="00E15BBE">
        <w:rPr>
          <w:lang w:val="ru-RU"/>
        </w:rPr>
        <w:t>(</w:t>
      </w:r>
      <w:r>
        <w:t>A</w:t>
      </w:r>
      <w:r w:rsidRPr="00E15BBE">
        <w:rPr>
          <w:lang w:val="ru-RU"/>
        </w:rPr>
        <w:t xml:space="preserve">) = </w:t>
      </w:r>
      <w:r>
        <w:rPr>
          <w:lang w:val="ru-RU"/>
        </w:rPr>
        <w:t>43243200</w:t>
      </w:r>
      <w:r w:rsidRPr="00E15BBE">
        <w:rPr>
          <w:lang w:val="ru-RU"/>
        </w:rPr>
        <w:t>;</w:t>
      </w:r>
    </w:p>
    <w:p w14:paraId="1C7C6506" w14:textId="6FAE4889" w:rsidR="00DC4C1C" w:rsidRPr="00DC4C1C" w:rsidRDefault="009131D7" w:rsidP="00DC4C1C"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=0.187397;</m:t>
          </m:r>
        </m:oMath>
      </m:oMathPara>
    </w:p>
    <w:p w14:paraId="6B3C4D0D" w14:textId="2C3EECC8" w:rsidR="00DC4C1C" w:rsidRPr="00DC4C1C" w:rsidRDefault="009131D7" w:rsidP="00DC4C1C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4.72043*10</m:t>
              </m:r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sup>
          </m:sSup>
          <m:r>
            <w:rPr>
              <w:rFonts w:ascii="Cambria Math" w:hAnsi="Cambria Math"/>
              <w:lang w:val="ru-RU"/>
            </w:rPr>
            <m:t>.</m:t>
          </m:r>
        </m:oMath>
      </m:oMathPara>
    </w:p>
    <w:p w14:paraId="77BCD91A" w14:textId="77777777" w:rsidR="00DC4C1C" w:rsidRDefault="00DC4C1C" w:rsidP="00DC4C1C">
      <w:pPr>
        <w:pStyle w:val="Heading2"/>
        <w:rPr>
          <w:lang w:val="ru-RU"/>
        </w:rPr>
      </w:pPr>
      <w:r>
        <w:rPr>
          <w:lang w:val="ru-RU"/>
        </w:rPr>
        <w:lastRenderedPageBreak/>
        <w:t>Выводы</w:t>
      </w:r>
    </w:p>
    <w:p w14:paraId="6F67393F" w14:textId="3956A99E" w:rsidR="00DC4C1C" w:rsidRPr="008F0164" w:rsidRDefault="00E15BBE" w:rsidP="00DC4C1C">
      <w:pPr>
        <w:rPr>
          <w:lang w:val="ru-RU"/>
        </w:rPr>
      </w:pPr>
      <w:r>
        <w:rPr>
          <w:lang w:val="ru-RU"/>
        </w:rPr>
        <w:t>В моём случае для</w:t>
      </w:r>
      <w:r w:rsidR="00DC4C1C">
        <w:rPr>
          <w:lang w:val="ru-RU"/>
        </w:rPr>
        <w:t xml:space="preserve"> любой матрицы из двух коэффициентов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</m:oMath>
      <w:r w:rsidR="00DC4C1C">
        <w:rPr>
          <w:rFonts w:eastAsiaTheme="minorEastAsia"/>
          <w:lang w:val="ru-RU"/>
        </w:rPr>
        <w:t xml:space="preserve">большим был тот, который был получен при внесении возмущений в матрицу А. </w:t>
      </w:r>
      <w:r w:rsidR="00952C95">
        <w:rPr>
          <w:rFonts w:eastAsiaTheme="minorEastAsia"/>
          <w:lang w:val="ru-RU"/>
        </w:rPr>
        <w:t>Полученные коэффициенты не превосходят числа обусловленности матриц.</w:t>
      </w:r>
      <w:r w:rsidR="00F8285F">
        <w:rPr>
          <w:rFonts w:eastAsiaTheme="minorEastAsia"/>
          <w:lang w:val="ru-RU"/>
        </w:rPr>
        <w:t xml:space="preserve"> При этом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F8285F">
        <w:rPr>
          <w:rFonts w:eastAsiaTheme="minorEastAsia"/>
          <w:lang w:val="ru-RU"/>
        </w:rPr>
        <w:t xml:space="preserve">остаётся примерно одного порядка для любых коэффициентов матрицы А и </w:t>
      </w:r>
      <w:r w:rsidR="00F8285F">
        <w:rPr>
          <w:rFonts w:eastAsiaTheme="minorEastAsia"/>
        </w:rPr>
        <w:t>b</w:t>
      </w:r>
      <w:r w:rsidR="00F8285F">
        <w:rPr>
          <w:rFonts w:eastAsiaTheme="minorEastAsia"/>
          <w:lang w:val="ru-RU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="00F8285F">
        <w:rPr>
          <w:rFonts w:eastAsiaTheme="minorEastAsia"/>
          <w:lang w:val="ru-RU"/>
        </w:rPr>
        <w:t xml:space="preserve"> зависит от числа обусловленности, но при этом отличается от него на несколько порядков.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="00F8285F">
        <w:rPr>
          <w:rFonts w:eastAsiaTheme="minorEastAsia"/>
          <w:lang w:val="ru-RU"/>
        </w:rPr>
        <w:t xml:space="preserve"> приближается в своем значении к числу обусловленности </w:t>
      </w:r>
      <w:r w:rsidR="008F0164">
        <w:rPr>
          <w:rFonts w:eastAsiaTheme="minorEastAsia"/>
          <w:lang w:val="ru-RU"/>
        </w:rPr>
        <w:t xml:space="preserve">при большой разнице в порядках между </w:t>
      </w:r>
      <w:r w:rsidR="008F0164">
        <w:rPr>
          <w:rFonts w:eastAsiaTheme="minorEastAsia"/>
        </w:rPr>
        <w:t>A</w:t>
      </w:r>
      <w:r w:rsidR="008F0164" w:rsidRPr="008F0164">
        <w:rPr>
          <w:rFonts w:eastAsiaTheme="minorEastAsia"/>
          <w:lang w:val="ru-RU"/>
        </w:rPr>
        <w:t xml:space="preserve"> </w:t>
      </w:r>
      <w:r w:rsidR="008F0164">
        <w:rPr>
          <w:rFonts w:eastAsiaTheme="minorEastAsia"/>
          <w:lang w:val="ru-RU"/>
        </w:rPr>
        <w:t xml:space="preserve">и </w:t>
      </w:r>
      <w:r w:rsidR="008F0164">
        <w:rPr>
          <w:rFonts w:eastAsiaTheme="minorEastAsia"/>
        </w:rPr>
        <w:t>b</w:t>
      </w:r>
      <w:r w:rsidR="008F0164">
        <w:rPr>
          <w:rFonts w:eastAsiaTheme="minorEastAsia"/>
          <w:lang w:val="ru-RU"/>
        </w:rPr>
        <w:t>.</w:t>
      </w:r>
    </w:p>
    <w:p w14:paraId="466E9CA6" w14:textId="77777777" w:rsidR="00DC4C1C" w:rsidRPr="00DC4C1C" w:rsidRDefault="00DC4C1C" w:rsidP="00DC4C1C">
      <w:pPr>
        <w:rPr>
          <w:lang w:val="ru-RU"/>
        </w:rPr>
      </w:pPr>
    </w:p>
    <w:p w14:paraId="7795D99E" w14:textId="77777777" w:rsidR="00587A80" w:rsidRPr="009131D7" w:rsidRDefault="00587A80" w:rsidP="00F46C35">
      <w:pPr>
        <w:pStyle w:val="Heading1"/>
        <w:jc w:val="center"/>
        <w:rPr>
          <w:lang w:val="ru-RU"/>
        </w:rPr>
      </w:pPr>
      <w:r w:rsidRPr="009131D7">
        <w:rPr>
          <w:lang w:val="ru-RU"/>
        </w:rPr>
        <w:t>Отчёт</w:t>
      </w:r>
    </w:p>
    <w:p w14:paraId="4ACA8CCA" w14:textId="06625137" w:rsidR="00587A80" w:rsidRPr="009131D7" w:rsidRDefault="00587A80" w:rsidP="00F46C35">
      <w:pPr>
        <w:pStyle w:val="Heading1"/>
        <w:jc w:val="center"/>
        <w:rPr>
          <w:lang w:val="ru-RU"/>
        </w:rPr>
      </w:pPr>
      <w:r w:rsidRPr="009131D7">
        <w:rPr>
          <w:lang w:val="ru-RU"/>
        </w:rPr>
        <w:t>по лабораторной работе «Решение СЛАУ итерационными методами»</w:t>
      </w:r>
      <w:r w:rsidR="00FE2E74">
        <w:rPr>
          <w:lang w:val="ru-RU"/>
        </w:rPr>
        <w:t>(метод Зейделя)</w:t>
      </w:r>
    </w:p>
    <w:p w14:paraId="7E43E856" w14:textId="77777777" w:rsidR="00DC4C1C" w:rsidRPr="00DC4C1C" w:rsidRDefault="00DC4C1C" w:rsidP="00DC4C1C">
      <w:pPr>
        <w:rPr>
          <w:lang w:val="ru-RU"/>
        </w:rPr>
      </w:pPr>
    </w:p>
    <w:p w14:paraId="048A40F8" w14:textId="77777777" w:rsidR="00D33C84" w:rsidRPr="00613FC8" w:rsidRDefault="00D33C84" w:rsidP="00D33C84">
      <w:pPr>
        <w:pStyle w:val="Heading2"/>
        <w:rPr>
          <w:lang w:val="ru-RU"/>
        </w:rPr>
      </w:pPr>
      <w:r w:rsidRPr="00613FC8">
        <w:rPr>
          <w:lang w:val="ru-RU"/>
        </w:rPr>
        <w:t>Формулировка задачи и её формализация</w:t>
      </w:r>
    </w:p>
    <w:p w14:paraId="3145B6B0" w14:textId="7DA2C939" w:rsidR="00D33C84" w:rsidRDefault="00D33C84" w:rsidP="00D33C84">
      <w:pPr>
        <w:rPr>
          <w:lang w:val="ru-RU"/>
        </w:rPr>
      </w:pPr>
      <w:r w:rsidRPr="00D33C84">
        <w:rPr>
          <w:lang w:val="ru-RU"/>
        </w:rPr>
        <w:t xml:space="preserve">Решение СЛАУ итерационными </w:t>
      </w:r>
      <w:r>
        <w:rPr>
          <w:lang w:val="ru-RU"/>
        </w:rPr>
        <w:t xml:space="preserve">методом: методом Зейделя. </w:t>
      </w:r>
      <w:r w:rsidRPr="00D33C84">
        <w:rPr>
          <w:lang w:val="ru-RU"/>
        </w:rPr>
        <w:t xml:space="preserve">Исследовать </w:t>
      </w:r>
      <w:r w:rsidR="001C3AD5">
        <w:rPr>
          <w:lang w:val="ru-RU"/>
        </w:rPr>
        <w:t>зависимость точности</w:t>
      </w:r>
      <w:r w:rsidRPr="00D33C84">
        <w:rPr>
          <w:lang w:val="ru-RU"/>
        </w:rPr>
        <w:t xml:space="preserve"> решения</w:t>
      </w:r>
      <w:r w:rsidR="001C3AD5">
        <w:rPr>
          <w:lang w:val="ru-RU"/>
        </w:rPr>
        <w:t xml:space="preserve"> и количества итераций в случае</w:t>
      </w:r>
      <w:r w:rsidRPr="00D33C84">
        <w:rPr>
          <w:lang w:val="ru-RU"/>
        </w:rPr>
        <w:t xml:space="preserve">, когда определитель матрицы близок к </w:t>
      </w:r>
      <w:r>
        <w:rPr>
          <w:lang w:val="ru-RU"/>
        </w:rPr>
        <w:t>0.</w:t>
      </w:r>
    </w:p>
    <w:p w14:paraId="3E36014F" w14:textId="68DDB454" w:rsidR="00D33C84" w:rsidRPr="00954867" w:rsidRDefault="00D33C84" w:rsidP="00D33C84">
      <w:pPr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Ax=b.</m:t>
          </m:r>
        </m:oMath>
      </m:oMathPara>
    </w:p>
    <w:p w14:paraId="2440CFAA" w14:textId="77777777" w:rsidR="00954867" w:rsidRPr="00D22DFF" w:rsidRDefault="009131D7" w:rsidP="00954867">
      <w:pPr>
        <w:rPr>
          <w:rFonts w:eastAsiaTheme="minorEastAsia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ru-RU"/>
            </w:rPr>
            <m:t>≠0→∃!</m:t>
          </m:r>
          <m:r>
            <w:rPr>
              <w:rFonts w:ascii="Cambria Math" w:hAnsi="Cambria Math"/>
              <w:lang w:val="ru-RU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lang w:val="ru-RU"/>
            </w:rPr>
            <m:t>:A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lang w:val="ru-RU"/>
            </w:rPr>
            <m:t>=b.</m:t>
          </m:r>
        </m:oMath>
      </m:oMathPara>
    </w:p>
    <w:p w14:paraId="60998DE9" w14:textId="77777777" w:rsidR="0098339F" w:rsidRPr="00D33C84" w:rsidRDefault="0098339F" w:rsidP="00D33C84">
      <w:pPr>
        <w:rPr>
          <w:rFonts w:eastAsiaTheme="minorEastAsia"/>
          <w:lang w:val="ru-RU"/>
        </w:rPr>
      </w:pPr>
    </w:p>
    <w:p w14:paraId="11EA697E" w14:textId="77777777" w:rsidR="00D33C84" w:rsidRPr="00EB188B" w:rsidRDefault="00D33C84" w:rsidP="00D33C84">
      <w:pPr>
        <w:pStyle w:val="Heading2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Алгоритм метода</w:t>
      </w:r>
    </w:p>
    <w:p w14:paraId="5EE1FDE9" w14:textId="62801048" w:rsidR="00DC4C1C" w:rsidRPr="00866C1E" w:rsidRDefault="00D33C84" w:rsidP="007926C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x=Cx+g→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k+1</m:t>
                  </m:r>
                </m:e>
              </m:d>
            </m:sup>
          </m:sSup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/>
            </w:rPr>
            <m:t>+g</m:t>
          </m:r>
        </m:oMath>
      </m:oMathPara>
    </w:p>
    <w:p w14:paraId="240B6CA2" w14:textId="137395E5" w:rsidR="00866C1E" w:rsidRDefault="00866C1E" w:rsidP="00866C1E">
      <w:pPr>
        <w:rPr>
          <w:lang w:val="ru-RU"/>
        </w:rPr>
      </w:pPr>
      <w:r>
        <w:rPr>
          <w:lang w:val="ru-RU"/>
        </w:rPr>
        <w:t>Иначе возможно представить:</w:t>
      </w:r>
    </w:p>
    <w:p w14:paraId="45777941" w14:textId="264A2B38" w:rsidR="00866C1E" w:rsidRPr="00866C1E" w:rsidRDefault="009131D7" w:rsidP="00866C1E">
      <w:pPr>
        <w:rPr>
          <w:rFonts w:eastAsiaTheme="minorEastAsia"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lang w:val="ru-RU"/>
                </w:rPr>
                <m:t>(k+1)</m:t>
              </m:r>
            </m:sup>
          </m:sSubSup>
          <m:r>
            <w:rPr>
              <w:rFonts w:ascii="Cambria Math" w:hAnsi="Cambria Math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r>
                <w:rPr>
                  <w:rFonts w:ascii="Cambria Math" w:hAnsi="Cambria Math"/>
                  <w:lang w:val="ru-RU"/>
                </w:rPr>
                <m:t>i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∙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(k+1)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j=i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∙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(k)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</m:oMath>
      </m:oMathPara>
    </w:p>
    <w:p w14:paraId="3AB84646" w14:textId="421609C1" w:rsidR="00023CAC" w:rsidRDefault="00866C1E" w:rsidP="00F46C3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всех </w:t>
      </w:r>
      <m:oMath>
        <m:r>
          <w:rPr>
            <w:rFonts w:ascii="Cambria Math" w:eastAsiaTheme="minorEastAsia" w:hAnsi="Cambria Math"/>
            <w:lang w:val="ru-RU"/>
          </w:rPr>
          <m:t>i=1..n.</m:t>
        </m:r>
      </m:oMath>
    </w:p>
    <w:p w14:paraId="62811B96" w14:textId="77777777" w:rsidR="00F46C35" w:rsidRPr="00F46C35" w:rsidRDefault="00F46C35" w:rsidP="00F46C35">
      <w:pPr>
        <w:rPr>
          <w:rFonts w:eastAsiaTheme="minorEastAsia"/>
          <w:lang w:val="ru-RU"/>
        </w:rPr>
      </w:pPr>
    </w:p>
    <w:p w14:paraId="4B951D01" w14:textId="72F84D3E" w:rsidR="00D33C84" w:rsidRPr="00587A80" w:rsidRDefault="00023CAC" w:rsidP="00D33C84">
      <w:pPr>
        <w:pStyle w:val="Heading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Пред</w:t>
      </w:r>
      <w:r w:rsidR="00D33C84" w:rsidRPr="0044662F">
        <w:rPr>
          <w:shd w:val="clear" w:color="auto" w:fill="FFFFFF"/>
          <w:lang w:val="ru-RU"/>
        </w:rPr>
        <w:t>варительный</w:t>
      </w:r>
      <w:r w:rsidR="00D33C84">
        <w:rPr>
          <w:shd w:val="clear" w:color="auto" w:fill="FFFFFF"/>
          <w:lang w:val="ru-RU"/>
        </w:rPr>
        <w:t xml:space="preserve"> анализ</w:t>
      </w:r>
      <w:r w:rsidR="00D33C84" w:rsidRPr="0044662F">
        <w:rPr>
          <w:shd w:val="clear" w:color="auto" w:fill="FFFFFF"/>
          <w:lang w:val="ru-RU"/>
        </w:rPr>
        <w:t xml:space="preserve"> </w:t>
      </w:r>
      <w:r w:rsidR="00D33C84">
        <w:rPr>
          <w:shd w:val="clear" w:color="auto" w:fill="FFFFFF"/>
          <w:lang w:val="ru-RU"/>
        </w:rPr>
        <w:t>задачи</w:t>
      </w:r>
      <w:r w:rsidR="00D33C84" w:rsidRPr="00813AA7">
        <w:rPr>
          <w:shd w:val="clear" w:color="auto" w:fill="FFFFFF"/>
          <w:lang w:val="ru-RU"/>
        </w:rPr>
        <w:t xml:space="preserve"> </w:t>
      </w:r>
      <w:r w:rsidR="00D33C84">
        <w:rPr>
          <w:shd w:val="clear" w:color="auto" w:fill="FFFFFF"/>
          <w:lang w:val="ru-RU"/>
        </w:rPr>
        <w:t>и подготовка матрицы</w:t>
      </w:r>
    </w:p>
    <w:p w14:paraId="6E8A9821" w14:textId="0DCFDD8E" w:rsidR="00866C1E" w:rsidRPr="00023CAC" w:rsidRDefault="00866C1E" w:rsidP="00023CAC">
      <w:pPr>
        <w:pStyle w:val="ListParagraph"/>
        <w:numPr>
          <w:ilvl w:val="0"/>
          <w:numId w:val="26"/>
        </w:numPr>
        <w:rPr>
          <w:rFonts w:eastAsiaTheme="minorEastAsia"/>
          <w:lang w:val="ru-RU"/>
        </w:rPr>
      </w:pPr>
      <w:r w:rsidRPr="00023CAC">
        <w:rPr>
          <w:rFonts w:eastAsiaTheme="minorEastAsia"/>
          <w:lang w:val="ru-RU"/>
        </w:rPr>
        <w:t>Для сходимости метода</w:t>
      </w:r>
      <w:r w:rsidR="000E6857" w:rsidRPr="00023CAC">
        <w:rPr>
          <w:rFonts w:eastAsiaTheme="minorEastAsia"/>
          <w:lang w:val="ru-RU"/>
        </w:rPr>
        <w:t xml:space="preserve"> для произвольной матрицы А</w:t>
      </w:r>
      <w:r w:rsidRPr="00023CAC">
        <w:rPr>
          <w:rFonts w:eastAsiaTheme="minorEastAsia"/>
          <w:lang w:val="ru-RU"/>
        </w:rPr>
        <w:t xml:space="preserve"> </w:t>
      </w:r>
      <w:r w:rsidR="00E04239" w:rsidRPr="00023CAC">
        <w:rPr>
          <w:rFonts w:eastAsiaTheme="minorEastAsia"/>
          <w:lang w:val="ru-RU"/>
        </w:rPr>
        <w:t>достаточно</w:t>
      </w:r>
      <w:r w:rsidRPr="00023CAC">
        <w:rPr>
          <w:rFonts w:eastAsiaTheme="minorEastAsia"/>
          <w:lang w:val="ru-RU"/>
        </w:rPr>
        <w:t xml:space="preserve"> ||</w:t>
      </w:r>
      <m:oMath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  <w:lang w:val="es-ES"/>
          </w:rPr>
          <m:t>C</m:t>
        </m:r>
        <m:r>
          <w:rPr>
            <w:rFonts w:ascii="Cambria Math" w:hAnsi="Cambria Math"/>
            <w:lang w:val="ru-RU"/>
          </w:rPr>
          <m:t xml:space="preserve"> </m:t>
        </m:r>
      </m:oMath>
      <w:r w:rsidRPr="00023CAC">
        <w:rPr>
          <w:rFonts w:eastAsiaTheme="minorEastAsia"/>
          <w:lang w:val="ru-RU"/>
        </w:rPr>
        <w:t>|| &lt; 1.</w:t>
      </w:r>
    </w:p>
    <w:p w14:paraId="6D128DDD" w14:textId="77777777" w:rsidR="00023CAC" w:rsidRDefault="00023CAC" w:rsidP="00023CAC">
      <w:pPr>
        <w:rPr>
          <w:lang w:val="ru-RU"/>
        </w:rPr>
      </w:pPr>
      <w:r>
        <w:rPr>
          <w:lang w:val="ru-RU"/>
        </w:rPr>
        <w:lastRenderedPageBreak/>
        <w:t xml:space="preserve">В ином случае матрицу С также можно получить из представления А в виде </w:t>
      </w:r>
      <m:oMath>
        <m:bar>
          <m:barPr>
            <m:ctrlPr>
              <w:rPr>
                <w:rFonts w:ascii="Cambria Math" w:hAnsi="Cambria Math"/>
                <w:i/>
                <w:lang w:val="ru-RU"/>
              </w:rPr>
            </m:ctrlPr>
          </m:barPr>
          <m:e>
            <m:r>
              <w:rPr>
                <w:rFonts w:ascii="Cambria Math" w:hAnsi="Cambria Math"/>
                <w:lang w:val="ru-RU"/>
              </w:rPr>
              <m:t>A</m:t>
            </m:r>
          </m:e>
        </m:bar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lang w:val="ru-RU"/>
              </w:rPr>
            </m:ctrlPr>
          </m:barPr>
          <m:e>
            <m:r>
              <w:rPr>
                <w:rFonts w:ascii="Cambria Math" w:hAnsi="Cambria Math"/>
                <w:lang w:val="ru-RU"/>
              </w:rPr>
              <m:t>A</m:t>
            </m:r>
          </m:e>
        </m:bar>
      </m:oMath>
      <w:r>
        <w:rPr>
          <w:lang w:val="ru-RU"/>
        </w:rPr>
        <w:t>:</w:t>
      </w:r>
    </w:p>
    <w:p w14:paraId="7BD94F18" w14:textId="77777777" w:rsidR="00023CAC" w:rsidRPr="00D33C84" w:rsidRDefault="009131D7" w:rsidP="00023CAC">
      <w:pPr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 xml:space="preserve">= </m:t>
        </m:r>
        <m:m>
          <m:mPr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11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..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22</m:t>
                  </m:r>
                </m:sub>
              </m:sSub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nn</m:t>
                  </m:r>
                </m:sub>
              </m:sSub>
            </m:e>
          </m:mr>
        </m:m>
      </m:oMath>
      <w:r w:rsidR="00023CAC" w:rsidRPr="00D33C84">
        <w:rPr>
          <w:rFonts w:eastAsiaTheme="minorEastAsia"/>
          <w:lang w:val="ru-RU"/>
        </w:rPr>
        <w:t xml:space="preserve">, </w:t>
      </w:r>
      <m:oMath>
        <m:bar>
          <m:barPr>
            <m:ctrlPr>
              <w:rPr>
                <w:rFonts w:ascii="Cambria Math" w:hAnsi="Cambria Math"/>
                <w:i/>
                <w:lang w:val="ru-RU"/>
              </w:rPr>
            </m:ctrlPr>
          </m:barPr>
          <m:e>
            <m:r>
              <w:rPr>
                <w:rFonts w:ascii="Cambria Math" w:hAnsi="Cambria Math"/>
                <w:lang w:val="ru-RU"/>
              </w:rPr>
              <m:t>A</m:t>
            </m:r>
          </m:e>
        </m:bar>
        <m:r>
          <w:rPr>
            <w:rFonts w:ascii="Cambria Math" w:hAnsi="Cambria Math"/>
            <w:lang w:val="ru-RU"/>
          </w:rPr>
          <m:t xml:space="preserve">= </m:t>
        </m:r>
        <m:m>
          <m:mPr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..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ru-RU"/>
                    </w:rPr>
                    <m:t>21</m:t>
                  </m:r>
                </m:sub>
              </m:sSub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  <m:r>
                    <w:rPr>
                      <w:rFonts w:ascii="Cambria Math" w:eastAsia="Cambria Math" w:hAnsi="Cambria Math" w:cs="Cambria Math"/>
                      <w:lang w:val="ru-RU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nn</m:t>
                  </m:r>
                  <m:r>
                    <w:rPr>
                      <w:rFonts w:ascii="Cambria Math" w:eastAsia="Cambria Math" w:hAnsi="Cambria Math" w:cs="Cambria Math"/>
                      <w:lang w:val="ru-RU"/>
                    </w:rPr>
                    <m:t>-1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</m:mr>
        </m:m>
      </m:oMath>
      <w:r w:rsidR="00023CAC" w:rsidRPr="00D33C84">
        <w:rPr>
          <w:rFonts w:eastAsiaTheme="minorEastAsia"/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lang w:val="ru-RU"/>
              </w:rPr>
            </m:ctrlPr>
          </m:barPr>
          <m:e>
            <m:r>
              <w:rPr>
                <w:rFonts w:ascii="Cambria Math" w:hAnsi="Cambria Math"/>
                <w:lang w:val="ru-RU"/>
              </w:rPr>
              <m:t>A</m:t>
            </m:r>
          </m:e>
        </m:bar>
        <m:r>
          <w:rPr>
            <w:rFonts w:ascii="Cambria Math" w:hAnsi="Cambria Math"/>
            <w:lang w:val="ru-RU"/>
          </w:rPr>
          <m:t xml:space="preserve">= </m:t>
        </m:r>
        <m:m>
          <m:mPr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ru-RU"/>
                    </w:rPr>
                    <m:t>12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ru-RU"/>
                </w:rPr>
                <m:t>..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ru-RU"/>
                    </w:rPr>
                    <m:t>1n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  <m:r>
                    <w:rPr>
                      <w:rFonts w:ascii="Cambria Math" w:eastAsia="Cambria Math" w:hAnsi="Cambria Math" w:cs="Cambria Math"/>
                      <w:lang w:val="ru-RU"/>
                    </w:rPr>
                    <m:t>-1</m:t>
                  </m:r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lang w:val="ru-RU"/>
                </w:rPr>
                <m:t>0</m:t>
              </m:r>
            </m:e>
            <m:e>
              <m:r>
                <w:rPr>
                  <w:rFonts w:ascii="Cambria Math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</m:mr>
        </m:m>
      </m:oMath>
    </w:p>
    <w:p w14:paraId="5ABC422E" w14:textId="77777777" w:rsidR="00023CAC" w:rsidRDefault="00023CAC" w:rsidP="00023CA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Тогда:</w:t>
      </w:r>
    </w:p>
    <w:p w14:paraId="0343BF4C" w14:textId="77777777" w:rsidR="00023CAC" w:rsidRPr="00D33C84" w:rsidRDefault="00023CAC" w:rsidP="00023CAC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s-ES"/>
            </w:rPr>
            <m:t>C</m:t>
          </m:r>
          <m:r>
            <w:rPr>
              <w:rFonts w:ascii="Cambria Math" w:hAnsi="Cambria Math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</w:rPr>
                <m:t>E- μ∙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∙A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90E7F41" w14:textId="77777777" w:rsidR="00023CAC" w:rsidRPr="00D33C84" w:rsidRDefault="00023CAC" w:rsidP="00023CA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g= μ∙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∙b</m:t>
          </m:r>
        </m:oMath>
      </m:oMathPara>
    </w:p>
    <w:p w14:paraId="1C34C6BF" w14:textId="77777777" w:rsidR="00023CAC" w:rsidRDefault="00023CAC" w:rsidP="00023CA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 качестве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  <w:lang w:val="ru-RU"/>
        </w:rPr>
        <w:t xml:space="preserve"> выберем </w:t>
      </w:r>
      <m:oMath>
        <m:r>
          <w:rPr>
            <w:rFonts w:ascii="Cambria Math" w:hAnsi="Cambria Math"/>
          </w:rPr>
          <m:t>μ</m:t>
        </m:r>
        <m:r>
          <w:rPr>
            <w:rFonts w:ascii="Cambria Math" w:hAnsi="Cambria Math"/>
            <w:lang w:val="ru-RU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lang w:val="ru-RU"/>
              </w:rPr>
              <m:t xml:space="preserve">+ </m:t>
            </m:r>
            <m:r>
              <w:rPr>
                <w:rFonts w:ascii="Cambria Math" w:eastAsiaTheme="minorEastAsia" w:hAnsi="Cambria Math"/>
              </w:rPr>
              <m:t>ε</m:t>
            </m:r>
          </m:den>
        </m:f>
      </m:oMath>
      <w:r w:rsidRPr="00D33C84">
        <w:rPr>
          <w:rFonts w:eastAsiaTheme="minorEastAsia"/>
          <w:lang w:val="ru-RU"/>
        </w:rPr>
        <w:t>.</w:t>
      </w:r>
    </w:p>
    <w:p w14:paraId="2FB9479B" w14:textId="77777777" w:rsidR="00023CAC" w:rsidRDefault="00023CAC" w:rsidP="00023CA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 таком случае матрица удовлетворяет условиям сходимости.</w:t>
      </w:r>
    </w:p>
    <w:p w14:paraId="44D1A0A9" w14:textId="77777777" w:rsidR="001C3AD5" w:rsidRDefault="001C3AD5" w:rsidP="001C3AD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Завершается итерационный процесс в случае(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  <w:lang w:val="ru-RU"/>
          </w:rPr>
          <m:t>-выбранная точность)</m:t>
        </m:r>
      </m:oMath>
      <w:r>
        <w:rPr>
          <w:rFonts w:eastAsiaTheme="minorEastAsia"/>
          <w:lang w:val="ru-RU"/>
        </w:rPr>
        <w:t>:</w:t>
      </w:r>
    </w:p>
    <w:p w14:paraId="390D41C5" w14:textId="77777777" w:rsidR="001C3AD5" w:rsidRPr="00866C1E" w:rsidRDefault="009131D7" w:rsidP="001C3AD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k-1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 xml:space="preserve">&lt; ε ∙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14:paraId="225227E7" w14:textId="77777777" w:rsidR="001C3AD5" w:rsidRDefault="001C3AD5" w:rsidP="00023CAC">
      <w:pPr>
        <w:rPr>
          <w:rFonts w:eastAsiaTheme="minorEastAsia"/>
          <w:lang w:val="ru-RU"/>
        </w:rPr>
      </w:pPr>
    </w:p>
    <w:p w14:paraId="018882E7" w14:textId="77777777" w:rsidR="00023CAC" w:rsidRDefault="00023CAC" w:rsidP="00D33C84">
      <w:pPr>
        <w:rPr>
          <w:rFonts w:eastAsiaTheme="minorEastAsia"/>
          <w:lang w:val="ru-RU"/>
        </w:rPr>
      </w:pPr>
    </w:p>
    <w:p w14:paraId="19035A4F" w14:textId="4B2502E0" w:rsidR="00866C1E" w:rsidRPr="00023CAC" w:rsidRDefault="00B45412" w:rsidP="00023CAC">
      <w:pPr>
        <w:pStyle w:val="ListParagraph"/>
        <w:numPr>
          <w:ilvl w:val="0"/>
          <w:numId w:val="26"/>
        </w:numPr>
        <w:rPr>
          <w:rFonts w:eastAsiaTheme="minorEastAsia"/>
          <w:lang w:val="ru-RU"/>
        </w:rPr>
      </w:pPr>
      <w:r w:rsidRPr="00023CAC">
        <w:rPr>
          <w:rFonts w:eastAsiaTheme="minorEastAsia"/>
          <w:lang w:val="ru-RU"/>
        </w:rPr>
        <w:t xml:space="preserve">Если же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ru-RU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866C1E" w:rsidRPr="00023CAC">
        <w:rPr>
          <w:rFonts w:eastAsiaTheme="minorEastAsia"/>
          <w:lang w:val="ru-RU"/>
        </w:rPr>
        <w:t xml:space="preserve"> и положительно определен</w:t>
      </w:r>
      <w:r w:rsidRPr="00023CAC">
        <w:rPr>
          <w:rFonts w:eastAsiaTheme="minorEastAsia"/>
          <w:lang w:val="ru-RU"/>
        </w:rPr>
        <w:t>а, то метод Зейделя сходится в любом случае</w:t>
      </w:r>
      <w:r w:rsidR="00866C1E" w:rsidRPr="00023CAC">
        <w:rPr>
          <w:rFonts w:eastAsiaTheme="minorEastAsia"/>
          <w:lang w:val="ru-RU"/>
        </w:rPr>
        <w:t>.</w:t>
      </w:r>
      <w:r w:rsidR="00023CAC" w:rsidRPr="00023CAC">
        <w:rPr>
          <w:rFonts w:eastAsiaTheme="minorEastAsia"/>
          <w:lang w:val="ru-RU"/>
        </w:rPr>
        <w:t xml:space="preserve"> </w:t>
      </w:r>
      <w:r w:rsidR="00023CAC">
        <w:rPr>
          <w:rFonts w:eastAsiaTheme="minorEastAsia"/>
          <w:lang w:val="ru-RU"/>
        </w:rPr>
        <w:t>Тогда нет необходимости проверять норму матрицы С.</w:t>
      </w:r>
    </w:p>
    <w:p w14:paraId="0910694E" w14:textId="6C678794" w:rsidR="00866C1E" w:rsidRDefault="00866C1E" w:rsidP="00D33C8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Эти условия достигаются при домножении на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  <w:lang w:val="ru-RU"/>
        </w:rPr>
        <w:t xml:space="preserve"> </w:t>
      </w:r>
      <w:r w:rsidR="00023CAC">
        <w:rPr>
          <w:rFonts w:eastAsiaTheme="minorEastAsia"/>
          <w:lang w:val="ru-RU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∙A=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b</m:t>
        </m:r>
      </m:oMath>
      <w:r w:rsidR="00023CAC" w:rsidRPr="00023CAC">
        <w:rPr>
          <w:rFonts w:eastAsiaTheme="minorEastAsia"/>
          <w:lang w:val="ru-RU"/>
        </w:rPr>
        <w:t>.</w:t>
      </w:r>
    </w:p>
    <w:p w14:paraId="257FE6BA" w14:textId="0C56FA93" w:rsidR="001C3AD5" w:rsidRPr="001C3AD5" w:rsidRDefault="001C3AD5" w:rsidP="00D33C84">
      <w:pPr>
        <w:rPr>
          <w:rFonts w:eastAsiaTheme="minorEastAsia"/>
          <w:i/>
          <w:lang w:val="ru-RU"/>
        </w:rPr>
      </w:pPr>
      <w:r>
        <w:rPr>
          <w:rFonts w:eastAsiaTheme="minorEastAsia"/>
          <w:lang w:val="ru-RU"/>
        </w:rPr>
        <w:t>В таком случае условие выхода из итерационного процесса:</w:t>
      </w:r>
      <w:r w:rsidRPr="001C3AD5">
        <w:rPr>
          <w:rFonts w:eastAsiaTheme="minorEastAsia"/>
          <w:lang w:val="ru-RU"/>
        </w:rPr>
        <w:t xml:space="preserve"> ||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(k-1)</m:t>
            </m:r>
          </m:sup>
        </m:sSup>
        <m:r>
          <w:rPr>
            <w:rFonts w:ascii="Cambria Math" w:eastAsiaTheme="minorEastAsia" w:hAnsi="Cambria Math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/>
            <w:lang w:val="ru-RU"/>
          </w:rPr>
          <m:t>||</m:t>
        </m:r>
      </m:oMath>
      <w:r w:rsidRPr="001C3AD5">
        <w:rPr>
          <w:rFonts w:eastAsiaTheme="minorEastAsia"/>
          <w:lang w:val="ru-RU"/>
        </w:rPr>
        <w:t xml:space="preserve"> &lt; </w:t>
      </w:r>
      <m:oMath>
        <m:r>
          <w:rPr>
            <w:rFonts w:ascii="Cambria Math" w:eastAsiaTheme="minorEastAsia" w:hAnsi="Cambria Math"/>
          </w:rPr>
          <m:t>ε</m:t>
        </m:r>
      </m:oMath>
      <w:r w:rsidRPr="001C3AD5">
        <w:rPr>
          <w:rFonts w:eastAsiaTheme="minorEastAsia"/>
          <w:lang w:val="ru-RU"/>
        </w:rPr>
        <w:t>.</w:t>
      </w:r>
    </w:p>
    <w:p w14:paraId="0ED2FBCE" w14:textId="430769AF" w:rsidR="000E6857" w:rsidRPr="00023CAC" w:rsidRDefault="000E6857" w:rsidP="00023CAC">
      <w:pPr>
        <w:pStyle w:val="ListParagraph"/>
        <w:numPr>
          <w:ilvl w:val="0"/>
          <w:numId w:val="26"/>
        </w:numPr>
        <w:rPr>
          <w:rFonts w:eastAsiaTheme="minorEastAsia"/>
          <w:lang w:val="ru-RU"/>
        </w:rPr>
      </w:pPr>
      <w:r w:rsidRPr="00023CAC">
        <w:rPr>
          <w:rFonts w:eastAsiaTheme="minorEastAsia"/>
          <w:lang w:val="ru-RU"/>
        </w:rPr>
        <w:t>Для получения матрицы с определителем, близким к 0, воспользуемся генератором из лаб. 2:</w:t>
      </w:r>
    </w:p>
    <w:p w14:paraId="4F12BED7" w14:textId="3FBB3B8E" w:rsidR="000E6857" w:rsidRPr="00136F0B" w:rsidRDefault="000E6857" w:rsidP="000E6857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 xml:space="preserve">w ϵ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</m:sSup>
          <m:r>
            <w:rPr>
              <w:rFonts w:ascii="Cambria Math" w:hAnsi="Cambria Math"/>
              <w:lang w:val="ru-RU"/>
            </w:rPr>
            <m:t>:</m:t>
          </m:r>
          <m:r>
            <w:rPr>
              <w:rFonts w:ascii="Cambria Math" w:hAnsi="Cambria Math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</m:d>
          <m:r>
            <w:rPr>
              <w:rFonts w:ascii="Cambria Math" w:hAnsi="Cambria Math"/>
              <w:lang w:val="ru-RU"/>
            </w:rPr>
            <m:t>|</m:t>
          </m:r>
          <m:r>
            <w:rPr>
              <w:rFonts w:ascii="Cambria Math" w:eastAsiaTheme="minorEastAsia" w:hAnsi="Cambria Math"/>
              <w:lang w:val="ru-RU"/>
            </w:rPr>
            <m:t>=1</m:t>
          </m:r>
        </m:oMath>
      </m:oMathPara>
    </w:p>
    <w:p w14:paraId="1D301001" w14:textId="77777777" w:rsidR="000E6857" w:rsidRPr="00136F0B" w:rsidRDefault="000E6857" w:rsidP="000E6857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 =E-2 *w*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w</m:t>
              </m:r>
            </m:e>
            <m:sup>
              <m:r>
                <w:rPr>
                  <w:rFonts w:ascii="Cambria Math" w:hAnsi="Cambria Math"/>
                  <w:lang w:val="ru-RU"/>
                </w:rPr>
                <m:t>T</m:t>
              </m:r>
            </m:sup>
          </m:sSup>
        </m:oMath>
      </m:oMathPara>
    </w:p>
    <w:p w14:paraId="30AB2B79" w14:textId="3EC2AA02" w:rsidR="000E6857" w:rsidRPr="00136F0B" w:rsidRDefault="000E6857" w:rsidP="000E6857">
      <w:pPr>
        <w:jc w:val="center"/>
        <w:rPr>
          <w:rFonts w:eastAsiaTheme="minorEastAsia"/>
          <w:i/>
          <w:lang w:val="ru-RU"/>
        </w:rPr>
      </w:pPr>
      <w:r>
        <w:rPr>
          <w:rFonts w:eastAsiaTheme="minorEastAsia"/>
          <w:i/>
        </w:rPr>
        <w:t>D</w:t>
      </w:r>
      <w:r w:rsidRPr="00136F0B">
        <w:rPr>
          <w:rFonts w:eastAsiaTheme="minorEastAsia"/>
          <w:i/>
          <w:lang w:val="ru-RU"/>
        </w:rPr>
        <w:t xml:space="preserve"> =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  <w:lang w:val="ru-RU"/>
                </w:rPr>
                <m:t>..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..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mr>
        </m:m>
      </m:oMath>
      <w:r>
        <w:rPr>
          <w:rFonts w:eastAsiaTheme="minorEastAsia"/>
          <w:i/>
          <w:lang w:val="ru-RU"/>
        </w:rPr>
        <w:t xml:space="preserve"> - диагональная матрица,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..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/>
          <w:lang w:val="ru-RU"/>
        </w:rPr>
        <w:t xml:space="preserve"> – малые числа, стремящиеся к 0.</w:t>
      </w:r>
    </w:p>
    <w:p w14:paraId="2FA45D6C" w14:textId="0F9D378C" w:rsidR="00023CAC" w:rsidRPr="00C50934" w:rsidRDefault="000E6857" w:rsidP="00866C1E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 xml:space="preserve">A=H *D *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ru-RU"/>
            </w:rPr>
            <m:t xml:space="preserve"> </m:t>
          </m:r>
        </m:oMath>
      </m:oMathPara>
    </w:p>
    <w:p w14:paraId="301EAAB0" w14:textId="77777777" w:rsidR="00866C1E" w:rsidRDefault="00866C1E" w:rsidP="00866C1E">
      <w:pPr>
        <w:pStyle w:val="Heading2"/>
        <w:rPr>
          <w:shd w:val="clear" w:color="auto" w:fill="FFFFFF"/>
          <w:lang w:val="ru-RU"/>
        </w:rPr>
      </w:pPr>
      <w:r w:rsidRPr="00C40668">
        <w:rPr>
          <w:shd w:val="clear" w:color="auto" w:fill="FFFFFF"/>
          <w:lang w:val="ru-RU"/>
        </w:rPr>
        <w:lastRenderedPageBreak/>
        <w:t>Тест</w:t>
      </w:r>
      <w:r>
        <w:rPr>
          <w:shd w:val="clear" w:color="auto" w:fill="FFFFFF"/>
          <w:lang w:val="ru-RU"/>
        </w:rPr>
        <w:t>о</w:t>
      </w:r>
      <w:r w:rsidRPr="00C40668">
        <w:rPr>
          <w:shd w:val="clear" w:color="auto" w:fill="FFFFFF"/>
          <w:lang w:val="ru-RU"/>
        </w:rPr>
        <w:t xml:space="preserve">вый пример с </w:t>
      </w:r>
      <w:r>
        <w:rPr>
          <w:shd w:val="clear" w:color="auto" w:fill="FFFFFF"/>
          <w:lang w:val="ru-RU"/>
        </w:rPr>
        <w:t>ручными</w:t>
      </w:r>
      <w:r w:rsidRPr="00C40668">
        <w:rPr>
          <w:shd w:val="clear" w:color="auto" w:fill="FFFFFF"/>
          <w:lang w:val="ru-RU"/>
        </w:rPr>
        <w:t xml:space="preserve"> расчетам</w:t>
      </w:r>
      <w:r>
        <w:rPr>
          <w:shd w:val="clear" w:color="auto" w:fill="FFFFFF"/>
          <w:lang w:val="ru-RU"/>
        </w:rPr>
        <w:t>и</w:t>
      </w:r>
    </w:p>
    <w:p w14:paraId="18281690" w14:textId="64835768" w:rsidR="00866C1E" w:rsidRPr="00DD630A" w:rsidRDefault="00857FC5" w:rsidP="00866C1E">
      <w:pPr>
        <w:rPr>
          <w:rFonts w:eastAsiaTheme="minorEastAsia"/>
          <w:i/>
          <w:lang w:val="ru-RU"/>
        </w:rPr>
      </w:pPr>
      <m:oMath>
        <m:r>
          <w:rPr>
            <w:rFonts w:ascii="Cambria Math" w:eastAsiaTheme="minorEastAsia" w:hAnsi="Cambria Math"/>
            <w:lang w:val="ru-RU"/>
          </w:rPr>
          <m:t>A=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lang w:val="ru-RU"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-2</m:t>
              </m:r>
            </m:e>
          </m:mr>
        </m:m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Pr="00DD630A">
        <w:rPr>
          <w:rFonts w:eastAsiaTheme="minorEastAsia"/>
          <w:i/>
          <w:lang w:val="ru-RU"/>
        </w:rPr>
        <w:t xml:space="preserve">, </w:t>
      </w:r>
      <w:r>
        <w:rPr>
          <w:rFonts w:eastAsiaTheme="minorEastAsia"/>
          <w:i/>
        </w:rPr>
        <w:t>b</w:t>
      </w:r>
      <w:r w:rsidRPr="00DD630A">
        <w:rPr>
          <w:rFonts w:eastAsiaTheme="minorEastAsia"/>
          <w:i/>
          <w:lang w:val="ru-RU"/>
        </w:rPr>
        <w:t xml:space="preserve"> =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e>
          </m:mr>
        </m:m>
      </m:oMath>
    </w:p>
    <w:p w14:paraId="1DBD2107" w14:textId="40D66367" w:rsidR="00857FC5" w:rsidRDefault="00857FC5" w:rsidP="00857FC5">
      <w:pPr>
        <w:rPr>
          <w:lang w:val="ru-RU"/>
        </w:rPr>
      </w:pPr>
      <w:r>
        <w:rPr>
          <w:lang w:val="ru-RU"/>
        </w:rPr>
        <w:t xml:space="preserve">Приведем к виду, удобному для итераций(здесь СЛАУ симметричная): </w:t>
      </w:r>
    </w:p>
    <w:p w14:paraId="200EBA0D" w14:textId="4F861EE6" w:rsidR="00866C1E" w:rsidRDefault="00857FC5" w:rsidP="00D33C84">
      <w:pPr>
        <w:rPr>
          <w:rFonts w:eastAsiaTheme="minorEastAsia"/>
          <w:i/>
          <w:lang w:val="ru-RU"/>
        </w:rPr>
      </w:pPr>
      <m:oMath>
        <m:r>
          <w:rPr>
            <w:rFonts w:ascii="Cambria Math" w:eastAsiaTheme="minorEastAsia" w:hAnsi="Cambria Math"/>
            <w:lang w:val="ru-RU"/>
          </w:rPr>
          <m:t>C=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lang w:val="ru-RU"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0.5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-0.5</m:t>
              </m:r>
            </m:e>
          </m:mr>
        </m:m>
      </m:oMath>
      <w:r>
        <w:rPr>
          <w:rFonts w:eastAsiaTheme="minorEastAsia"/>
          <w:lang w:val="ru-RU"/>
        </w:rPr>
        <w:t xml:space="preserve">, </w:t>
      </w:r>
      <w:r>
        <w:rPr>
          <w:rFonts w:eastAsiaTheme="minorEastAsia"/>
          <w:i/>
        </w:rPr>
        <w:t>g</w:t>
      </w:r>
      <w:r w:rsidRPr="00857FC5">
        <w:rPr>
          <w:rFonts w:eastAsiaTheme="minorEastAsia"/>
          <w:i/>
          <w:lang w:val="ru-RU"/>
        </w:rPr>
        <w:t xml:space="preserve"> =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ru-RU"/>
                </w:rPr>
                <m:t>1.5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-0.5</m:t>
              </m:r>
            </m:e>
          </m:mr>
        </m:m>
      </m:oMath>
      <w:r>
        <w:rPr>
          <w:rFonts w:eastAsiaTheme="minorEastAsia"/>
          <w:i/>
          <w:lang w:val="ru-RU"/>
        </w:rPr>
        <w:t xml:space="preserve"> (рассчитаем с точностью, стремящейся к 0, т.к СЛАУ элементарна).</w:t>
      </w:r>
    </w:p>
    <w:p w14:paraId="0187BDB9" w14:textId="26F693A9" w:rsidR="00857FC5" w:rsidRPr="00857FC5" w:rsidRDefault="009131D7" w:rsidP="00D33C84">
      <w:pPr>
        <w:rPr>
          <w:rFonts w:eastAsiaTheme="minorEastAsia"/>
          <w:i/>
          <w:lang w:val="ru-RU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</m:oMath>
      <w:r w:rsidR="00857FC5" w:rsidRPr="00857FC5">
        <w:rPr>
          <w:rFonts w:eastAsiaTheme="minorEastAsia"/>
          <w:i/>
          <w:lang w:val="ru-RU"/>
        </w:rPr>
        <w:t xml:space="preserve"> =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ru-RU"/>
                </w:rPr>
                <m:t>1.5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-0.5</m:t>
              </m:r>
            </m:e>
          </m:mr>
        </m:m>
      </m:oMath>
      <w:r w:rsidR="00857FC5" w:rsidRPr="00857FC5">
        <w:rPr>
          <w:rFonts w:eastAsiaTheme="minorEastAsia"/>
          <w:i/>
          <w:lang w:val="ru-RU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1</m:t>
                </m:r>
              </m:e>
            </m:d>
          </m:sup>
        </m:sSup>
      </m:oMath>
      <w:r w:rsidR="00857FC5" w:rsidRPr="00857FC5">
        <w:rPr>
          <w:rFonts w:eastAsiaTheme="minorEastAsia"/>
          <w:i/>
          <w:lang w:val="ru-RU"/>
        </w:rPr>
        <w:t xml:space="preserve"> =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ru-RU"/>
                </w:rPr>
                <m:t>1.75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0.375</m:t>
              </m:r>
            </m:e>
          </m:mr>
        </m:m>
      </m:oMath>
      <w:r w:rsidR="00857FC5" w:rsidRPr="00857FC5">
        <w:rPr>
          <w:rFonts w:eastAsiaTheme="minorEastAsia"/>
          <w:i/>
          <w:lang w:val="ru-RU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</m:d>
          </m:sup>
        </m:sSup>
      </m:oMath>
      <w:r w:rsidR="00857FC5" w:rsidRPr="00857FC5">
        <w:rPr>
          <w:rFonts w:eastAsiaTheme="minorEastAsia"/>
          <w:i/>
          <w:lang w:val="ru-RU"/>
        </w:rPr>
        <w:t xml:space="preserve"> =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ru-RU"/>
                </w:rPr>
                <m:t>1.3125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0.1563</m:t>
              </m:r>
            </m:e>
          </m:mr>
        </m:m>
      </m:oMath>
      <w:r w:rsidR="00857FC5" w:rsidRPr="00857FC5">
        <w:rPr>
          <w:rFonts w:eastAsiaTheme="minorEastAsia"/>
          <w:i/>
          <w:lang w:val="ru-RU"/>
        </w:rPr>
        <w:t>.</w:t>
      </w:r>
    </w:p>
    <w:p w14:paraId="3371306F" w14:textId="65EC2716" w:rsidR="000E6857" w:rsidRDefault="00857FC5" w:rsidP="00D33C84">
      <w:pPr>
        <w:rPr>
          <w:rFonts w:eastAsiaTheme="minorEastAsia"/>
          <w:i/>
          <w:lang w:val="ru-RU"/>
        </w:rPr>
      </w:pPr>
      <w:r w:rsidRPr="00857FC5">
        <w:rPr>
          <w:lang w:val="ru-RU"/>
        </w:rPr>
        <w:t>Получим точное решение</w:t>
      </w:r>
      <w:r>
        <w:rPr>
          <w:lang w:val="ru-RU"/>
        </w:rPr>
        <w:t>;</w:t>
      </w:r>
      <w:r w:rsidRPr="00857FC5">
        <w:rPr>
          <w:lang w:val="ru-RU"/>
        </w:rPr>
        <w:t xml:space="preserve"> 1.4 и 0.2 за 3 итерации</w:t>
      </w:r>
      <w:r>
        <w:rPr>
          <w:rFonts w:eastAsiaTheme="minorEastAsia"/>
          <w:i/>
          <w:lang w:val="ru-RU"/>
        </w:rPr>
        <w:t>.</w:t>
      </w:r>
    </w:p>
    <w:p w14:paraId="185BD65D" w14:textId="77777777" w:rsidR="000E6857" w:rsidRDefault="000E6857" w:rsidP="00D33C84">
      <w:pPr>
        <w:rPr>
          <w:rFonts w:eastAsiaTheme="minorEastAsia"/>
          <w:i/>
          <w:lang w:val="ru-RU"/>
        </w:rPr>
      </w:pPr>
    </w:p>
    <w:p w14:paraId="1AC2600B" w14:textId="163B5E91" w:rsidR="00857FC5" w:rsidRPr="000E6857" w:rsidRDefault="00857FC5" w:rsidP="000E6857">
      <w:pPr>
        <w:pStyle w:val="Heading2"/>
        <w:rPr>
          <w:shd w:val="clear" w:color="auto" w:fill="FFFFFF"/>
          <w:lang w:val="ru-RU"/>
        </w:rPr>
      </w:pPr>
      <w:r w:rsidRPr="006F29FC">
        <w:rPr>
          <w:shd w:val="clear" w:color="auto" w:fill="FFFFFF"/>
          <w:lang w:val="ru-RU"/>
        </w:rPr>
        <w:t>Модульная структура программ</w:t>
      </w:r>
      <w:r>
        <w:rPr>
          <w:shd w:val="clear" w:color="auto" w:fill="FFFFFF"/>
          <w:lang w:val="ru-RU"/>
        </w:rPr>
        <w:t>ы</w:t>
      </w:r>
    </w:p>
    <w:p w14:paraId="57134EBF" w14:textId="7AF8BC46" w:rsidR="00857FC5" w:rsidRDefault="00857FC5" w:rsidP="00857FC5">
      <w:pPr>
        <w:rPr>
          <w:lang w:val="ru-RU"/>
        </w:rPr>
      </w:pPr>
      <w:r>
        <w:rPr>
          <w:noProof/>
        </w:rPr>
        <w:drawing>
          <wp:inline distT="0" distB="0" distL="0" distR="0" wp14:anchorId="335BC763" wp14:editId="4B627229">
            <wp:extent cx="3327400" cy="12255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15" t="26434" r="31907" b="34016"/>
                    <a:stretch/>
                  </pic:blipFill>
                  <pic:spPr bwMode="auto">
                    <a:xfrm>
                      <a:off x="0" y="0"/>
                      <a:ext cx="332740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221C" w14:textId="77777777" w:rsidR="00857FC5" w:rsidRDefault="00857FC5" w:rsidP="00857FC5">
      <w:r>
        <w:rPr>
          <w:color w:val="0000FF"/>
        </w:rPr>
        <w:t>double</w:t>
      </w:r>
      <w:r>
        <w:t xml:space="preserve"> VectorNorm(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a</w:t>
      </w:r>
      <w:r>
        <w:t xml:space="preserve">[],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size</w:t>
      </w:r>
      <w:r>
        <w:t xml:space="preserve">): </w:t>
      </w:r>
    </w:p>
    <w:p w14:paraId="76D7D668" w14:textId="77777777" w:rsidR="00F46C35" w:rsidRDefault="00857FC5" w:rsidP="00857FC5">
      <w:pPr>
        <w:rPr>
          <w:lang w:val="ru-RU"/>
        </w:rPr>
      </w:pPr>
      <w:r>
        <w:rPr>
          <w:lang w:val="ru-RU"/>
        </w:rPr>
        <w:t xml:space="preserve">принимает: вектор и его размер; </w:t>
      </w:r>
    </w:p>
    <w:p w14:paraId="56B67153" w14:textId="51495BDA" w:rsidR="00857FC5" w:rsidRPr="009131D7" w:rsidRDefault="00857FC5" w:rsidP="00857FC5">
      <w:r>
        <w:rPr>
          <w:lang w:val="ru-RU"/>
        </w:rPr>
        <w:t>возвращает</w:t>
      </w:r>
      <w:r w:rsidRPr="009131D7">
        <w:t xml:space="preserve">: </w:t>
      </w:r>
      <w:r>
        <w:rPr>
          <w:lang w:val="ru-RU"/>
        </w:rPr>
        <w:t>его</w:t>
      </w:r>
      <w:r w:rsidRPr="009131D7">
        <w:t xml:space="preserve"> </w:t>
      </w:r>
      <w:r>
        <w:rPr>
          <w:lang w:val="ru-RU"/>
        </w:rPr>
        <w:t>вторую</w:t>
      </w:r>
      <w:r w:rsidRPr="009131D7">
        <w:t xml:space="preserve"> </w:t>
      </w:r>
      <w:r>
        <w:rPr>
          <w:lang w:val="ru-RU"/>
        </w:rPr>
        <w:t>норму</w:t>
      </w:r>
      <w:r w:rsidRPr="009131D7">
        <w:t>.</w:t>
      </w:r>
    </w:p>
    <w:p w14:paraId="08479371" w14:textId="77777777" w:rsidR="00857FC5" w:rsidRPr="007926CD" w:rsidRDefault="00857FC5" w:rsidP="00857FC5">
      <w:r>
        <w:rPr>
          <w:color w:val="0000FF"/>
        </w:rPr>
        <w:t>double</w:t>
      </w:r>
      <w:r w:rsidRPr="007926CD">
        <w:t xml:space="preserve"> VectNev(</w:t>
      </w:r>
      <w:r>
        <w:rPr>
          <w:color w:val="0000FF"/>
        </w:rPr>
        <w:t>double</w:t>
      </w:r>
      <w:r w:rsidRPr="007926CD">
        <w:t xml:space="preserve"> *A,</w:t>
      </w:r>
      <w:r w:rsidRPr="007926CD">
        <w:rPr>
          <w:color w:val="0000FF"/>
        </w:rPr>
        <w:t xml:space="preserve"> </w:t>
      </w:r>
      <w:r>
        <w:rPr>
          <w:color w:val="0000FF"/>
        </w:rPr>
        <w:t>double</w:t>
      </w:r>
      <w:r w:rsidRPr="007926CD">
        <w:t xml:space="preserve"> x[], </w:t>
      </w:r>
      <w:r>
        <w:rPr>
          <w:color w:val="0000FF"/>
        </w:rPr>
        <w:t>double</w:t>
      </w:r>
      <w:r w:rsidRPr="007926CD">
        <w:t xml:space="preserve"> b[], </w:t>
      </w:r>
      <w:r>
        <w:rPr>
          <w:color w:val="0000FF"/>
        </w:rPr>
        <w:t>int</w:t>
      </w:r>
      <w:r w:rsidRPr="007926CD">
        <w:t xml:space="preserve"> size)</w:t>
      </w:r>
      <w:r>
        <w:t>:</w:t>
      </w:r>
      <w:r w:rsidRPr="007926CD">
        <w:t xml:space="preserve"> </w:t>
      </w:r>
    </w:p>
    <w:p w14:paraId="3CF01418" w14:textId="77777777" w:rsidR="00857FC5" w:rsidRPr="007926CD" w:rsidRDefault="00857FC5" w:rsidP="00857FC5">
      <w:pPr>
        <w:rPr>
          <w:lang w:val="ru-RU"/>
        </w:rPr>
      </w:pPr>
      <w:r>
        <w:rPr>
          <w:lang w:val="ru-RU"/>
        </w:rPr>
        <w:t>принимает</w:t>
      </w:r>
      <w:r w:rsidRPr="007926CD">
        <w:rPr>
          <w:lang w:val="ru-RU"/>
        </w:rPr>
        <w:t xml:space="preserve">: </w:t>
      </w:r>
      <w:r>
        <w:rPr>
          <w:lang w:val="ru-RU"/>
        </w:rPr>
        <w:t>матрицы</w:t>
      </w:r>
      <w:r w:rsidRPr="007926CD">
        <w:rPr>
          <w:lang w:val="ru-RU"/>
        </w:rPr>
        <w:t xml:space="preserve"> </w:t>
      </w:r>
      <w:r>
        <w:t>A</w:t>
      </w:r>
      <w:r w:rsidRPr="007926CD">
        <w:rPr>
          <w:lang w:val="ru-RU"/>
        </w:rPr>
        <w:t xml:space="preserve">, </w:t>
      </w:r>
      <w:r>
        <w:t>b</w:t>
      </w:r>
      <w:r w:rsidRPr="007926CD">
        <w:rPr>
          <w:lang w:val="ru-RU"/>
        </w:rPr>
        <w:t xml:space="preserve">, </w:t>
      </w:r>
      <w:r>
        <w:t>x</w:t>
      </w:r>
      <w:r>
        <w:rPr>
          <w:lang w:val="ru-RU"/>
        </w:rPr>
        <w:t xml:space="preserve"> и их размер (количество строк в столбцах </w:t>
      </w:r>
      <w:r>
        <w:t>b</w:t>
      </w:r>
      <w:r>
        <w:rPr>
          <w:lang w:val="ru-RU"/>
        </w:rPr>
        <w:t xml:space="preserve"> и </w:t>
      </w:r>
      <w:r>
        <w:t>x</w:t>
      </w:r>
      <w:r>
        <w:rPr>
          <w:lang w:val="ru-RU"/>
        </w:rPr>
        <w:t>); возвращает вектор невязки.</w:t>
      </w:r>
    </w:p>
    <w:p w14:paraId="0D9C0FD5" w14:textId="2FA8C4CB" w:rsidR="00857FC5" w:rsidRDefault="00857FC5" w:rsidP="00857FC5">
      <w:r>
        <w:rPr>
          <w:color w:val="0000FF"/>
        </w:rPr>
        <w:t>double</w:t>
      </w:r>
      <w:r>
        <w:t xml:space="preserve"> *ReadMatrFromFile(</w:t>
      </w:r>
      <w:r>
        <w:rPr>
          <w:color w:val="2B91AF"/>
        </w:rPr>
        <w:t>FILE</w:t>
      </w:r>
      <w:r>
        <w:t xml:space="preserve">* </w:t>
      </w:r>
      <w:r>
        <w:rPr>
          <w:color w:val="808080"/>
        </w:rPr>
        <w:t>filename</w:t>
      </w:r>
      <w:r>
        <w:t xml:space="preserve">, </w:t>
      </w:r>
      <w:r>
        <w:rPr>
          <w:color w:val="0000FF"/>
        </w:rPr>
        <w:t>int</w:t>
      </w:r>
      <w:r>
        <w:t xml:space="preserve"> *</w:t>
      </w:r>
      <w:r>
        <w:rPr>
          <w:color w:val="808080"/>
        </w:rPr>
        <w:t>size</w:t>
      </w:r>
      <w:r>
        <w:t xml:space="preserve">, </w:t>
      </w:r>
      <w:r>
        <w:rPr>
          <w:color w:val="0000FF"/>
        </w:rPr>
        <w:t>double</w:t>
      </w:r>
      <w:r>
        <w:t xml:space="preserve"> *</w:t>
      </w:r>
      <w:r>
        <w:rPr>
          <w:color w:val="808080"/>
        </w:rPr>
        <w:t>cond</w:t>
      </w:r>
      <w:r>
        <w:t>)</w:t>
      </w:r>
      <w:r w:rsidRPr="0096546E">
        <w:t xml:space="preserve">: </w:t>
      </w:r>
    </w:p>
    <w:p w14:paraId="06558EA5" w14:textId="77777777" w:rsidR="00F46C35" w:rsidRDefault="00857FC5" w:rsidP="00857FC5">
      <w:pPr>
        <w:rPr>
          <w:lang w:val="ru-RU"/>
        </w:rPr>
      </w:pPr>
      <w:r>
        <w:rPr>
          <w:lang w:val="ru-RU"/>
        </w:rPr>
        <w:t>принимает</w:t>
      </w:r>
      <w:r w:rsidRPr="0096546E">
        <w:rPr>
          <w:lang w:val="ru-RU"/>
        </w:rPr>
        <w:t xml:space="preserve">: </w:t>
      </w:r>
      <w:r>
        <w:rPr>
          <w:lang w:val="ru-RU"/>
        </w:rPr>
        <w:t>имя</w:t>
      </w:r>
      <w:r w:rsidRPr="0096546E">
        <w:rPr>
          <w:lang w:val="ru-RU"/>
        </w:rPr>
        <w:t xml:space="preserve"> </w:t>
      </w:r>
      <w:r>
        <w:rPr>
          <w:lang w:val="ru-RU"/>
        </w:rPr>
        <w:t>файла</w:t>
      </w:r>
      <w:r w:rsidRPr="0096546E">
        <w:rPr>
          <w:lang w:val="ru-RU"/>
        </w:rPr>
        <w:t xml:space="preserve">, </w:t>
      </w:r>
      <w:r>
        <w:rPr>
          <w:lang w:val="ru-RU"/>
        </w:rPr>
        <w:t xml:space="preserve">указатели на размер матрицы и число обусловленности(они находятся в файле, при чтении файла записываются в эти переменные и сохраняются на время работы программы); </w:t>
      </w:r>
    </w:p>
    <w:p w14:paraId="371805F1" w14:textId="1B4DF841" w:rsidR="00857FC5" w:rsidRDefault="00857FC5" w:rsidP="00857FC5">
      <w:pPr>
        <w:rPr>
          <w:lang w:val="ru-RU"/>
        </w:rPr>
      </w:pPr>
      <w:r>
        <w:rPr>
          <w:lang w:val="ru-RU"/>
        </w:rPr>
        <w:t>возвращает: указатель на матрицу</w:t>
      </w:r>
      <w:r w:rsidR="00204732">
        <w:rPr>
          <w:lang w:val="ru-RU"/>
        </w:rPr>
        <w:t>(исходную)</w:t>
      </w:r>
      <w:r>
        <w:rPr>
          <w:lang w:val="ru-RU"/>
        </w:rPr>
        <w:t>, выводит её на экран.</w:t>
      </w:r>
    </w:p>
    <w:p w14:paraId="70900841" w14:textId="77777777" w:rsidR="0098339F" w:rsidRDefault="0098339F" w:rsidP="00857FC5">
      <w:pPr>
        <w:rPr>
          <w:lang w:val="ru-RU"/>
        </w:rPr>
      </w:pPr>
    </w:p>
    <w:p w14:paraId="06C2760B" w14:textId="5EA39BE7" w:rsidR="00204732" w:rsidRPr="00204732" w:rsidRDefault="00204732" w:rsidP="00857FC5">
      <w:pPr>
        <w:rPr>
          <w:sz w:val="20"/>
          <w:szCs w:val="20"/>
        </w:rPr>
      </w:pPr>
      <w:r w:rsidRPr="00204732">
        <w:rPr>
          <w:rFonts w:ascii="Consolas" w:hAnsi="Consolas" w:cs="Consolas"/>
          <w:color w:val="0000FF"/>
          <w:sz w:val="20"/>
          <w:szCs w:val="20"/>
        </w:rPr>
        <w:lastRenderedPageBreak/>
        <w:t>double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*</w:t>
      </w:r>
      <w:r w:rsidRPr="00204732">
        <w:t xml:space="preserve"> </w:t>
      </w:r>
      <w:r>
        <w:t>ReadIterMatrFromFile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204732">
        <w:rPr>
          <w:rFonts w:ascii="Consolas" w:hAnsi="Consolas" w:cs="Consolas"/>
          <w:color w:val="2B91AF"/>
          <w:sz w:val="20"/>
          <w:szCs w:val="20"/>
        </w:rPr>
        <w:t>FILE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* </w:t>
      </w:r>
      <w:r w:rsidRPr="00204732">
        <w:rPr>
          <w:rFonts w:ascii="Consolas" w:hAnsi="Consolas" w:cs="Consolas"/>
          <w:color w:val="808080"/>
          <w:sz w:val="20"/>
          <w:szCs w:val="20"/>
        </w:rPr>
        <w:t>filename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04732">
        <w:rPr>
          <w:rFonts w:ascii="Consolas" w:hAnsi="Consolas" w:cs="Consolas"/>
          <w:color w:val="0000FF"/>
          <w:sz w:val="20"/>
          <w:szCs w:val="20"/>
        </w:rPr>
        <w:t>int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*</w:t>
      </w:r>
      <w:r w:rsidRPr="00204732">
        <w:rPr>
          <w:rFonts w:ascii="Consolas" w:hAnsi="Consolas" w:cs="Consolas"/>
          <w:color w:val="808080"/>
          <w:sz w:val="20"/>
          <w:szCs w:val="20"/>
        </w:rPr>
        <w:t>size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04732">
        <w:rPr>
          <w:rFonts w:ascii="Consolas" w:hAnsi="Consolas" w:cs="Consolas"/>
          <w:color w:val="0000FF"/>
          <w:sz w:val="20"/>
          <w:szCs w:val="20"/>
        </w:rPr>
        <w:t>double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*</w:t>
      </w:r>
      <w:r w:rsidRPr="00204732">
        <w:rPr>
          <w:rFonts w:ascii="Consolas" w:hAnsi="Consolas" w:cs="Consolas"/>
          <w:color w:val="808080"/>
          <w:sz w:val="20"/>
          <w:szCs w:val="20"/>
        </w:rPr>
        <w:t>norm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04732">
        <w:rPr>
          <w:rFonts w:ascii="Consolas" w:hAnsi="Consolas" w:cs="Consolas"/>
          <w:color w:val="0000FF"/>
          <w:sz w:val="20"/>
          <w:szCs w:val="20"/>
        </w:rPr>
        <w:t>double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*</w:t>
      </w:r>
      <w:r w:rsidRPr="00204732">
        <w:rPr>
          <w:rFonts w:ascii="Consolas" w:hAnsi="Consolas" w:cs="Consolas"/>
          <w:color w:val="808080"/>
          <w:sz w:val="20"/>
          <w:szCs w:val="20"/>
        </w:rPr>
        <w:t>det</w:t>
      </w:r>
      <w:r w:rsidRPr="00204732">
        <w:rPr>
          <w:rFonts w:ascii="Consolas" w:hAnsi="Consolas" w:cs="Consolas"/>
          <w:color w:val="000000"/>
          <w:sz w:val="20"/>
          <w:szCs w:val="20"/>
        </w:rPr>
        <w:t>):</w:t>
      </w:r>
    </w:p>
    <w:p w14:paraId="1939A4D1" w14:textId="77777777" w:rsidR="00F46C35" w:rsidRDefault="00204732" w:rsidP="00204732">
      <w:pPr>
        <w:rPr>
          <w:lang w:val="ru-RU"/>
        </w:rPr>
      </w:pPr>
      <w:r>
        <w:rPr>
          <w:lang w:val="ru-RU"/>
        </w:rPr>
        <w:t>принимает</w:t>
      </w:r>
      <w:r w:rsidRPr="0096546E">
        <w:rPr>
          <w:lang w:val="ru-RU"/>
        </w:rPr>
        <w:t xml:space="preserve">: </w:t>
      </w:r>
      <w:r>
        <w:rPr>
          <w:lang w:val="ru-RU"/>
        </w:rPr>
        <w:t>имя</w:t>
      </w:r>
      <w:r w:rsidRPr="0096546E">
        <w:rPr>
          <w:lang w:val="ru-RU"/>
        </w:rPr>
        <w:t xml:space="preserve"> </w:t>
      </w:r>
      <w:r>
        <w:rPr>
          <w:lang w:val="ru-RU"/>
        </w:rPr>
        <w:t>файла</w:t>
      </w:r>
      <w:r w:rsidRPr="0096546E">
        <w:rPr>
          <w:lang w:val="ru-RU"/>
        </w:rPr>
        <w:t xml:space="preserve">, </w:t>
      </w:r>
      <w:r>
        <w:rPr>
          <w:lang w:val="ru-RU"/>
        </w:rPr>
        <w:t xml:space="preserve">указатели на размер матрицы в виде, удобном для итераций(формируется в </w:t>
      </w:r>
      <w:r>
        <w:t>Matlab</w:t>
      </w:r>
      <w:r w:rsidRPr="00204732">
        <w:rPr>
          <w:lang w:val="ru-RU"/>
        </w:rPr>
        <w:t>)</w:t>
      </w:r>
      <w:r>
        <w:rPr>
          <w:lang w:val="ru-RU"/>
        </w:rPr>
        <w:t xml:space="preserve">, норму матрицы и её определитель(они находятся в файле, при чтении файла записываются в эти переменные и сохраняются на время работы программы); </w:t>
      </w:r>
    </w:p>
    <w:p w14:paraId="47AAB4C5" w14:textId="5374992D" w:rsidR="00204732" w:rsidRDefault="00204732" w:rsidP="00204732">
      <w:pPr>
        <w:rPr>
          <w:lang w:val="ru-RU"/>
        </w:rPr>
      </w:pPr>
      <w:r>
        <w:rPr>
          <w:lang w:val="ru-RU"/>
        </w:rPr>
        <w:t>возвращает: указатель на матрицу(исходную), выводит её на экран.</w:t>
      </w:r>
    </w:p>
    <w:p w14:paraId="373D4C89" w14:textId="3CAFFF61" w:rsidR="00204732" w:rsidRPr="00204732" w:rsidRDefault="00204732" w:rsidP="00204732">
      <w:pPr>
        <w:rPr>
          <w:sz w:val="20"/>
          <w:szCs w:val="20"/>
        </w:rPr>
      </w:pPr>
      <w:r w:rsidRPr="00204732">
        <w:rPr>
          <w:rFonts w:ascii="Consolas" w:hAnsi="Consolas" w:cs="Consolas"/>
          <w:color w:val="0000FF"/>
          <w:sz w:val="20"/>
          <w:szCs w:val="20"/>
        </w:rPr>
        <w:t>double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*</w:t>
      </w:r>
      <w:r w:rsidRPr="00204732">
        <w:t xml:space="preserve"> </w:t>
      </w:r>
      <w:r>
        <w:t>ReadVectFromFile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204732">
        <w:rPr>
          <w:rFonts w:ascii="Consolas" w:hAnsi="Consolas" w:cs="Consolas"/>
          <w:color w:val="2B91AF"/>
          <w:sz w:val="20"/>
          <w:szCs w:val="20"/>
        </w:rPr>
        <w:t>FILE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* </w:t>
      </w:r>
      <w:r w:rsidRPr="00204732">
        <w:rPr>
          <w:rFonts w:ascii="Consolas" w:hAnsi="Consolas" w:cs="Consolas"/>
          <w:color w:val="808080"/>
          <w:sz w:val="20"/>
          <w:szCs w:val="20"/>
        </w:rPr>
        <w:t>filename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04732">
        <w:rPr>
          <w:rFonts w:ascii="Consolas" w:hAnsi="Consolas" w:cs="Consolas"/>
          <w:color w:val="0000FF"/>
          <w:sz w:val="20"/>
          <w:szCs w:val="20"/>
        </w:rPr>
        <w:t>int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04732">
        <w:rPr>
          <w:rFonts w:ascii="Consolas" w:hAnsi="Consolas" w:cs="Consolas"/>
          <w:color w:val="808080"/>
          <w:sz w:val="20"/>
          <w:szCs w:val="20"/>
        </w:rPr>
        <w:t>size1</w:t>
      </w:r>
      <w:r w:rsidRPr="00204732">
        <w:rPr>
          <w:rFonts w:ascii="Consolas" w:hAnsi="Consolas" w:cs="Consolas"/>
          <w:color w:val="000000"/>
          <w:sz w:val="20"/>
          <w:szCs w:val="20"/>
        </w:rPr>
        <w:t>):</w:t>
      </w:r>
    </w:p>
    <w:p w14:paraId="3B25367A" w14:textId="77777777" w:rsidR="00F46C35" w:rsidRDefault="00204732" w:rsidP="00204732">
      <w:pPr>
        <w:rPr>
          <w:lang w:val="ru-RU"/>
        </w:rPr>
      </w:pPr>
      <w:r>
        <w:rPr>
          <w:lang w:val="ru-RU"/>
        </w:rPr>
        <w:t>принимает</w:t>
      </w:r>
      <w:r w:rsidRPr="0096546E">
        <w:rPr>
          <w:lang w:val="ru-RU"/>
        </w:rPr>
        <w:t xml:space="preserve">: </w:t>
      </w:r>
      <w:r>
        <w:rPr>
          <w:lang w:val="ru-RU"/>
        </w:rPr>
        <w:t>имя</w:t>
      </w:r>
      <w:r w:rsidRPr="0096546E">
        <w:rPr>
          <w:lang w:val="ru-RU"/>
        </w:rPr>
        <w:t xml:space="preserve"> </w:t>
      </w:r>
      <w:r>
        <w:rPr>
          <w:lang w:val="ru-RU"/>
        </w:rPr>
        <w:t>файла</w:t>
      </w:r>
      <w:r w:rsidRPr="0096546E">
        <w:rPr>
          <w:lang w:val="ru-RU"/>
        </w:rPr>
        <w:t xml:space="preserve">, </w:t>
      </w:r>
      <w:r>
        <w:rPr>
          <w:lang w:val="ru-RU"/>
        </w:rPr>
        <w:t xml:space="preserve">указатели на размер вектора(формируется в </w:t>
      </w:r>
      <w:r>
        <w:t>Matlab</w:t>
      </w:r>
      <w:r w:rsidRPr="00204732">
        <w:rPr>
          <w:lang w:val="ru-RU"/>
        </w:rPr>
        <w:t>)</w:t>
      </w:r>
      <w:r>
        <w:rPr>
          <w:lang w:val="ru-RU"/>
        </w:rPr>
        <w:t xml:space="preserve">(он находится в файле, при чтении файла записывается в эту переменную и сохраняется на время работы программы); </w:t>
      </w:r>
    </w:p>
    <w:p w14:paraId="014E877A" w14:textId="1DA7CC13" w:rsidR="00204732" w:rsidRDefault="00204732" w:rsidP="00204732">
      <w:pPr>
        <w:rPr>
          <w:lang w:val="ru-RU"/>
        </w:rPr>
      </w:pPr>
      <w:r>
        <w:rPr>
          <w:lang w:val="ru-RU"/>
        </w:rPr>
        <w:t>возвращает: указатель на вектор, выводит его на экран.</w:t>
      </w:r>
    </w:p>
    <w:p w14:paraId="30A9E740" w14:textId="3189C3B7" w:rsidR="00204732" w:rsidRPr="00204732" w:rsidRDefault="00204732" w:rsidP="00204732">
      <w:pPr>
        <w:rPr>
          <w:sz w:val="20"/>
          <w:szCs w:val="20"/>
        </w:rPr>
      </w:pPr>
      <w:r w:rsidRPr="00204732">
        <w:rPr>
          <w:rFonts w:ascii="Consolas" w:hAnsi="Consolas" w:cs="Consolas"/>
          <w:color w:val="0000FF"/>
          <w:sz w:val="20"/>
          <w:szCs w:val="20"/>
        </w:rPr>
        <w:t>double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*</w:t>
      </w:r>
      <w:r>
        <w:rPr>
          <w:rFonts w:ascii="Consolas" w:hAnsi="Consolas" w:cs="Consolas"/>
          <w:color w:val="808080"/>
          <w:sz w:val="20"/>
          <w:szCs w:val="20"/>
        </w:rPr>
        <w:t>ZeidelMethod</w:t>
      </w:r>
      <w:r w:rsidRPr="00204732">
        <w:rPr>
          <w:rFonts w:ascii="Consolas" w:hAnsi="Consolas" w:cs="Consolas"/>
          <w:color w:val="000000"/>
          <w:sz w:val="20"/>
          <w:szCs w:val="20"/>
        </w:rPr>
        <w:t>(</w:t>
      </w:r>
      <w:r w:rsidRPr="00204732">
        <w:rPr>
          <w:rFonts w:ascii="Consolas" w:hAnsi="Consolas" w:cs="Consolas"/>
          <w:color w:val="0000FF"/>
          <w:sz w:val="20"/>
          <w:szCs w:val="20"/>
        </w:rPr>
        <w:t>double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*</w:t>
      </w:r>
      <w:r w:rsidRPr="00204732">
        <w:rPr>
          <w:rFonts w:ascii="Consolas" w:hAnsi="Consolas" w:cs="Consolas"/>
          <w:color w:val="808080"/>
          <w:sz w:val="20"/>
          <w:szCs w:val="20"/>
        </w:rPr>
        <w:t>C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04732">
        <w:rPr>
          <w:rFonts w:ascii="Consolas" w:hAnsi="Consolas" w:cs="Consolas"/>
          <w:color w:val="0000FF"/>
          <w:sz w:val="20"/>
          <w:szCs w:val="20"/>
        </w:rPr>
        <w:t>double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*</w:t>
      </w:r>
      <w:r w:rsidRPr="00204732">
        <w:rPr>
          <w:rFonts w:ascii="Consolas" w:hAnsi="Consolas" w:cs="Consolas"/>
          <w:color w:val="808080"/>
          <w:sz w:val="20"/>
          <w:szCs w:val="20"/>
        </w:rPr>
        <w:t>g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04732">
        <w:rPr>
          <w:rFonts w:ascii="Consolas" w:hAnsi="Consolas" w:cs="Consolas"/>
          <w:color w:val="0000FF"/>
          <w:sz w:val="20"/>
          <w:szCs w:val="20"/>
        </w:rPr>
        <w:t>int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04732">
        <w:rPr>
          <w:rFonts w:ascii="Consolas" w:hAnsi="Consolas" w:cs="Consolas"/>
          <w:color w:val="808080"/>
          <w:sz w:val="20"/>
          <w:szCs w:val="20"/>
        </w:rPr>
        <w:t>size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04732">
        <w:rPr>
          <w:rFonts w:ascii="Consolas" w:hAnsi="Consolas" w:cs="Consolas"/>
          <w:color w:val="0000FF"/>
          <w:sz w:val="20"/>
          <w:szCs w:val="20"/>
        </w:rPr>
        <w:t>double</w:t>
      </w:r>
      <w:r w:rsidRPr="002047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04732">
        <w:rPr>
          <w:rFonts w:ascii="Consolas" w:hAnsi="Consolas" w:cs="Consolas"/>
          <w:color w:val="808080"/>
          <w:sz w:val="20"/>
          <w:szCs w:val="20"/>
        </w:rPr>
        <w:t>normC</w:t>
      </w:r>
      <w:r w:rsidRPr="00204732">
        <w:rPr>
          <w:rFonts w:ascii="Consolas" w:hAnsi="Consolas" w:cs="Consolas"/>
          <w:color w:val="000000"/>
          <w:sz w:val="20"/>
          <w:szCs w:val="20"/>
        </w:rPr>
        <w:t>):</w:t>
      </w:r>
    </w:p>
    <w:p w14:paraId="494CC201" w14:textId="77777777" w:rsidR="00F46C35" w:rsidRDefault="00204732" w:rsidP="00204732">
      <w:pPr>
        <w:rPr>
          <w:lang w:val="ru-RU"/>
        </w:rPr>
      </w:pPr>
      <w:r>
        <w:rPr>
          <w:lang w:val="ru-RU"/>
        </w:rPr>
        <w:t>принимает</w:t>
      </w:r>
      <w:r w:rsidRPr="007926CD">
        <w:rPr>
          <w:lang w:val="ru-RU"/>
        </w:rPr>
        <w:t xml:space="preserve">: </w:t>
      </w:r>
      <w:r>
        <w:rPr>
          <w:lang w:val="ru-RU"/>
        </w:rPr>
        <w:t xml:space="preserve">матрицы </w:t>
      </w:r>
      <w:r>
        <w:t>C</w:t>
      </w:r>
      <w:r>
        <w:rPr>
          <w:lang w:val="ru-RU"/>
        </w:rPr>
        <w:t xml:space="preserve"> и </w:t>
      </w:r>
      <w:r>
        <w:t>g</w:t>
      </w:r>
      <w:r>
        <w:rPr>
          <w:lang w:val="ru-RU"/>
        </w:rPr>
        <w:t xml:space="preserve">, размер матрицы </w:t>
      </w:r>
      <w:r>
        <w:t>C</w:t>
      </w:r>
      <w:r>
        <w:rPr>
          <w:lang w:val="ru-RU"/>
        </w:rPr>
        <w:t xml:space="preserve"> (количество строк в столбце </w:t>
      </w:r>
      <w:r>
        <w:t>g</w:t>
      </w:r>
      <w:r>
        <w:rPr>
          <w:lang w:val="ru-RU"/>
        </w:rPr>
        <w:t>)</w:t>
      </w:r>
      <w:r w:rsidRPr="007926CD">
        <w:rPr>
          <w:lang w:val="ru-RU"/>
        </w:rPr>
        <w:t>,</w:t>
      </w:r>
      <w:r>
        <w:rPr>
          <w:lang w:val="ru-RU"/>
        </w:rPr>
        <w:t xml:space="preserve"> норму матрицы С; </w:t>
      </w:r>
    </w:p>
    <w:p w14:paraId="2C202618" w14:textId="7E356B91" w:rsidR="001D0369" w:rsidRPr="00D30B91" w:rsidRDefault="00204732" w:rsidP="00204732">
      <w:r>
        <w:rPr>
          <w:lang w:val="ru-RU"/>
        </w:rPr>
        <w:t xml:space="preserve">возвращает: указатель на столбец решений </w:t>
      </w:r>
      <w:r>
        <w:t>x</w:t>
      </w:r>
      <w:r w:rsidRPr="007926CD">
        <w:rPr>
          <w:lang w:val="ru-RU"/>
        </w:rPr>
        <w:t>.</w:t>
      </w:r>
    </w:p>
    <w:p w14:paraId="68623CCF" w14:textId="77777777" w:rsidR="001D0369" w:rsidRDefault="001D0369" w:rsidP="00204732">
      <w:pPr>
        <w:rPr>
          <w:lang w:val="ru-RU"/>
        </w:rPr>
      </w:pPr>
    </w:p>
    <w:p w14:paraId="25FA5859" w14:textId="101C1C7C" w:rsidR="00DD630A" w:rsidRDefault="00DD630A" w:rsidP="00DD630A">
      <w:pPr>
        <w:pStyle w:val="Heading2"/>
        <w:rPr>
          <w:lang w:val="ru-RU"/>
        </w:rPr>
      </w:pPr>
      <w:r>
        <w:rPr>
          <w:lang w:val="ru-RU"/>
        </w:rPr>
        <w:t xml:space="preserve">Численный анализ решения задачи </w:t>
      </w:r>
    </w:p>
    <w:p w14:paraId="464F3393" w14:textId="77777777" w:rsidR="0086331C" w:rsidRDefault="00DD630A" w:rsidP="00DD630A">
      <w:pPr>
        <w:rPr>
          <w:lang w:val="ru-RU"/>
        </w:rPr>
      </w:pPr>
      <w:r>
        <w:rPr>
          <w:lang w:val="ru-RU"/>
        </w:rPr>
        <w:t>Рассмотрим зависимость количества и</w:t>
      </w:r>
      <w:r w:rsidR="00B5362B">
        <w:rPr>
          <w:lang w:val="ru-RU"/>
        </w:rPr>
        <w:t>тераций от определителя матрицы(рассмотрим две матрицы</w:t>
      </w:r>
      <w:r w:rsidR="0086331C" w:rsidRPr="0086331C">
        <w:rPr>
          <w:lang w:val="ru-RU"/>
        </w:rPr>
        <w:t xml:space="preserve"> </w:t>
      </w:r>
      <w:r w:rsidR="0086331C">
        <w:rPr>
          <w:lang w:val="ru-RU"/>
        </w:rPr>
        <w:t>размерности 10×10</w:t>
      </w:r>
      <w:r w:rsidR="00B5362B">
        <w:rPr>
          <w:lang w:val="ru-RU"/>
        </w:rPr>
        <w:t>: с малым и большим определителем).</w:t>
      </w:r>
    </w:p>
    <w:p w14:paraId="48FFE940" w14:textId="063C8B11" w:rsidR="00B5362B" w:rsidRPr="00FF3DAF" w:rsidRDefault="00023CAC" w:rsidP="00DD630A">
      <w:pPr>
        <w:rPr>
          <w:lang w:val="ru-RU"/>
        </w:rPr>
      </w:pPr>
      <w:r>
        <w:t>Det</w:t>
      </w:r>
      <w:r w:rsidRPr="00023CAC">
        <w:rPr>
          <w:lang w:val="ru-RU"/>
        </w:rPr>
        <w:t>(</w:t>
      </w:r>
      <w:r>
        <w:t>A</w:t>
      </w:r>
      <w:r w:rsidRPr="00023CAC">
        <w:rPr>
          <w:lang w:val="ru-RU"/>
        </w:rPr>
        <w:t xml:space="preserve">) = </w:t>
      </w:r>
      <w:r w:rsidR="007C6B8B" w:rsidRPr="007C6B8B">
        <w:rPr>
          <w:lang w:val="ru-RU"/>
        </w:rPr>
        <w:t>9165.000000</w:t>
      </w:r>
      <w:r w:rsidR="00FF3DAF">
        <w:rPr>
          <w:lang w:val="ru-RU"/>
        </w:rPr>
        <w:t>.</w:t>
      </w: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DD630A" w14:paraId="1D274BEE" w14:textId="77777777" w:rsidTr="00DD630A">
        <w:trPr>
          <w:trHeight w:val="371"/>
        </w:trPr>
        <w:tc>
          <w:tcPr>
            <w:tcW w:w="1060" w:type="dxa"/>
          </w:tcPr>
          <w:p w14:paraId="4117AD03" w14:textId="77777777" w:rsidR="00DD630A" w:rsidRDefault="00DD630A" w:rsidP="00DD630A">
            <w:pPr>
              <w:rPr>
                <w:lang w:val="ru-RU"/>
              </w:rPr>
            </w:pPr>
            <w:r>
              <w:rPr>
                <w:lang w:val="ru-RU"/>
              </w:rPr>
              <w:t>ε</w:t>
            </w:r>
          </w:p>
        </w:tc>
        <w:tc>
          <w:tcPr>
            <w:tcW w:w="3100" w:type="dxa"/>
          </w:tcPr>
          <w:p w14:paraId="44551FA3" w14:textId="0A9B0D53" w:rsidR="00DD630A" w:rsidRPr="00B5362B" w:rsidRDefault="00B5362B" w:rsidP="00DD630A">
            <w:pPr>
              <w:rPr>
                <w:lang w:val="ru-RU"/>
              </w:rPr>
            </w:pPr>
            <w:r>
              <w:rPr>
                <w:lang w:val="ru-RU"/>
              </w:rPr>
              <w:t>Число итераций.</w:t>
            </w:r>
          </w:p>
        </w:tc>
        <w:tc>
          <w:tcPr>
            <w:tcW w:w="2900" w:type="dxa"/>
          </w:tcPr>
          <w:p w14:paraId="10AB7800" w14:textId="3013840A" w:rsidR="00DD630A" w:rsidRDefault="00B5362B" w:rsidP="00DD630A">
            <w:pPr>
              <w:rPr>
                <w:lang w:val="ru-RU"/>
              </w:rPr>
            </w:pPr>
            <w:r>
              <w:rPr>
                <w:lang w:val="ru-RU"/>
              </w:rPr>
              <w:t>Норма вектора невязки.</w:t>
            </w:r>
          </w:p>
        </w:tc>
      </w:tr>
      <w:tr w:rsidR="00DD630A" w14:paraId="00CC0F84" w14:textId="77777777" w:rsidTr="00DD630A">
        <w:trPr>
          <w:trHeight w:val="580"/>
        </w:trPr>
        <w:tc>
          <w:tcPr>
            <w:tcW w:w="1060" w:type="dxa"/>
          </w:tcPr>
          <w:p w14:paraId="07989838" w14:textId="3A408674" w:rsidR="00DD630A" w:rsidRDefault="009131D7" w:rsidP="00DD630A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04145D03" w14:textId="284AED09" w:rsidR="00DD630A" w:rsidRPr="00963A62" w:rsidRDefault="00DB79A6" w:rsidP="00DD630A">
            <w:r>
              <w:t>29</w:t>
            </w:r>
          </w:p>
        </w:tc>
        <w:tc>
          <w:tcPr>
            <w:tcW w:w="2900" w:type="dxa"/>
          </w:tcPr>
          <w:p w14:paraId="1C40E634" w14:textId="7812B333" w:rsidR="00DD630A" w:rsidRPr="00963A62" w:rsidRDefault="00925045" w:rsidP="00963A62">
            <w:r w:rsidRPr="00925045">
              <w:rPr>
                <w:lang w:val="ru-RU"/>
              </w:rPr>
              <w:t>0.027163</w:t>
            </w:r>
          </w:p>
        </w:tc>
      </w:tr>
      <w:tr w:rsidR="00DD630A" w14:paraId="02C0CB0E" w14:textId="77777777" w:rsidTr="00DD630A">
        <w:trPr>
          <w:trHeight w:val="570"/>
        </w:trPr>
        <w:tc>
          <w:tcPr>
            <w:tcW w:w="1060" w:type="dxa"/>
          </w:tcPr>
          <w:p w14:paraId="2F7BFE64" w14:textId="1BFA3CC5" w:rsidR="00DD630A" w:rsidRDefault="009131D7" w:rsidP="00DD630A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42DB0816" w14:textId="4E59E538" w:rsidR="00DD630A" w:rsidRPr="007C6B8B" w:rsidRDefault="00DB79A6" w:rsidP="00963A62">
            <w:r>
              <w:t>35</w:t>
            </w:r>
          </w:p>
        </w:tc>
        <w:tc>
          <w:tcPr>
            <w:tcW w:w="2900" w:type="dxa"/>
          </w:tcPr>
          <w:p w14:paraId="67D21D74" w14:textId="73FB5A24" w:rsidR="00DD630A" w:rsidRPr="00963A62" w:rsidRDefault="00925045" w:rsidP="00963A62">
            <w:r w:rsidRPr="00925045">
              <w:rPr>
                <w:lang w:val="ru-RU"/>
              </w:rPr>
              <w:t>0.0</w:t>
            </w:r>
            <w:r>
              <w:t>0</w:t>
            </w:r>
            <w:r w:rsidRPr="00925045">
              <w:rPr>
                <w:lang w:val="ru-RU"/>
              </w:rPr>
              <w:t>26869</w:t>
            </w:r>
          </w:p>
        </w:tc>
      </w:tr>
      <w:tr w:rsidR="00DD630A" w14:paraId="302CB9CD" w14:textId="77777777" w:rsidTr="00DD630A">
        <w:trPr>
          <w:trHeight w:val="580"/>
        </w:trPr>
        <w:tc>
          <w:tcPr>
            <w:tcW w:w="1060" w:type="dxa"/>
          </w:tcPr>
          <w:p w14:paraId="393A7861" w14:textId="77777777" w:rsidR="00DD630A" w:rsidRDefault="009131D7" w:rsidP="00DD630A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13290619" w14:textId="56D60D8C" w:rsidR="00DD630A" w:rsidRPr="00B5362B" w:rsidRDefault="00DB79A6" w:rsidP="00DD630A">
            <w:r>
              <w:t>42</w:t>
            </w:r>
          </w:p>
        </w:tc>
        <w:tc>
          <w:tcPr>
            <w:tcW w:w="2900" w:type="dxa"/>
          </w:tcPr>
          <w:p w14:paraId="27DBA3EE" w14:textId="2BF53BD7" w:rsidR="00DD630A" w:rsidRPr="00963A62" w:rsidRDefault="0086331C" w:rsidP="0086331C">
            <w:r w:rsidRPr="0086331C">
              <w:rPr>
                <w:lang w:val="ru-RU"/>
              </w:rPr>
              <w:t>0.0</w:t>
            </w:r>
            <w:r>
              <w:t>004</w:t>
            </w:r>
            <w:r w:rsidRPr="0086331C">
              <w:rPr>
                <w:lang w:val="ru-RU"/>
              </w:rPr>
              <w:t>6840</w:t>
            </w:r>
          </w:p>
        </w:tc>
      </w:tr>
    </w:tbl>
    <w:p w14:paraId="33179E49" w14:textId="77777777" w:rsidR="001D0369" w:rsidRDefault="001D0369" w:rsidP="00857FC5">
      <w:pPr>
        <w:rPr>
          <w:lang w:val="ru-RU"/>
        </w:rPr>
      </w:pPr>
    </w:p>
    <w:p w14:paraId="33F3AC12" w14:textId="77777777" w:rsidR="001D0369" w:rsidRPr="00204732" w:rsidRDefault="001D0369" w:rsidP="00857FC5">
      <w:pPr>
        <w:rPr>
          <w:lang w:val="ru-RU"/>
        </w:rPr>
      </w:pPr>
    </w:p>
    <w:p w14:paraId="4FFFCF10" w14:textId="5BAFC505" w:rsidR="00B5362B" w:rsidRPr="00CA4B38" w:rsidRDefault="001D0369" w:rsidP="00B5362B">
      <w:pPr>
        <w:rPr>
          <w:lang w:val="ru-RU"/>
        </w:rPr>
      </w:pPr>
      <w:r>
        <w:lastRenderedPageBreak/>
        <w:t>Det(A) = 2</w:t>
      </w:r>
      <w:r w:rsidRPr="00B5362B">
        <w:t>.0000e-0</w:t>
      </w:r>
      <w:r>
        <w:t>6.</w:t>
      </w: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B5362B" w14:paraId="0EB43DE6" w14:textId="77777777" w:rsidTr="00016C5D">
        <w:trPr>
          <w:trHeight w:val="371"/>
        </w:trPr>
        <w:tc>
          <w:tcPr>
            <w:tcW w:w="1060" w:type="dxa"/>
          </w:tcPr>
          <w:p w14:paraId="23B78935" w14:textId="77777777" w:rsidR="00B5362B" w:rsidRPr="00925045" w:rsidRDefault="00B5362B" w:rsidP="00016C5D">
            <w:r>
              <w:rPr>
                <w:lang w:val="ru-RU"/>
              </w:rPr>
              <w:t>ε</w:t>
            </w:r>
          </w:p>
        </w:tc>
        <w:tc>
          <w:tcPr>
            <w:tcW w:w="3100" w:type="dxa"/>
          </w:tcPr>
          <w:p w14:paraId="53177B69" w14:textId="77777777" w:rsidR="00B5362B" w:rsidRPr="00B5362B" w:rsidRDefault="00B5362B" w:rsidP="00016C5D">
            <w:pPr>
              <w:rPr>
                <w:lang w:val="ru-RU"/>
              </w:rPr>
            </w:pPr>
            <w:r>
              <w:rPr>
                <w:lang w:val="ru-RU"/>
              </w:rPr>
              <w:t>Число итераций.</w:t>
            </w:r>
          </w:p>
        </w:tc>
        <w:tc>
          <w:tcPr>
            <w:tcW w:w="2900" w:type="dxa"/>
          </w:tcPr>
          <w:p w14:paraId="46E65E16" w14:textId="77777777" w:rsidR="00B5362B" w:rsidRDefault="00B5362B" w:rsidP="00016C5D">
            <w:pPr>
              <w:rPr>
                <w:lang w:val="ru-RU"/>
              </w:rPr>
            </w:pPr>
            <w:r>
              <w:rPr>
                <w:lang w:val="ru-RU"/>
              </w:rPr>
              <w:t>Норма вектора невязки.</w:t>
            </w:r>
          </w:p>
        </w:tc>
      </w:tr>
      <w:tr w:rsidR="00B5362B" w14:paraId="384C6FF6" w14:textId="77777777" w:rsidTr="00016C5D">
        <w:trPr>
          <w:trHeight w:val="580"/>
        </w:trPr>
        <w:tc>
          <w:tcPr>
            <w:tcW w:w="1060" w:type="dxa"/>
          </w:tcPr>
          <w:p w14:paraId="33B7541B" w14:textId="7248006B" w:rsidR="00B5362B" w:rsidRDefault="009131D7" w:rsidP="00016C5D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1B226874" w14:textId="026AECDB" w:rsidR="00B5362B" w:rsidRPr="00963A62" w:rsidRDefault="00925045" w:rsidP="00016C5D">
            <w:r>
              <w:t>34</w:t>
            </w:r>
          </w:p>
        </w:tc>
        <w:tc>
          <w:tcPr>
            <w:tcW w:w="2900" w:type="dxa"/>
          </w:tcPr>
          <w:p w14:paraId="120DD90D" w14:textId="0DD53B38" w:rsidR="00B5362B" w:rsidRPr="00CF11E7" w:rsidRDefault="00925045" w:rsidP="00963A62">
            <w:pPr>
              <w:rPr>
                <w:lang w:val="ru-RU"/>
              </w:rPr>
            </w:pPr>
            <w:r w:rsidRPr="00925045">
              <w:rPr>
                <w:lang w:val="ru-RU"/>
              </w:rPr>
              <w:t>2.456398e-05</w:t>
            </w:r>
          </w:p>
        </w:tc>
      </w:tr>
      <w:tr w:rsidR="00B5362B" w14:paraId="41F836FC" w14:textId="77777777" w:rsidTr="00016C5D">
        <w:trPr>
          <w:trHeight w:val="570"/>
        </w:trPr>
        <w:tc>
          <w:tcPr>
            <w:tcW w:w="1060" w:type="dxa"/>
          </w:tcPr>
          <w:p w14:paraId="676FF899" w14:textId="604860E5" w:rsidR="00B5362B" w:rsidRDefault="009131D7" w:rsidP="00016C5D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4DA0E351" w14:textId="0A5E9B56" w:rsidR="00B5362B" w:rsidRPr="00963A62" w:rsidRDefault="00925045" w:rsidP="00016C5D">
            <w:r>
              <w:t>41</w:t>
            </w:r>
          </w:p>
        </w:tc>
        <w:tc>
          <w:tcPr>
            <w:tcW w:w="2900" w:type="dxa"/>
          </w:tcPr>
          <w:p w14:paraId="303D7D2F" w14:textId="0092AF82" w:rsidR="00B5362B" w:rsidRPr="00963A62" w:rsidRDefault="00925045" w:rsidP="00963A62">
            <w:r w:rsidRPr="00925045">
              <w:rPr>
                <w:lang w:val="ru-RU"/>
              </w:rPr>
              <w:t>3.604881e-06</w:t>
            </w:r>
          </w:p>
        </w:tc>
      </w:tr>
      <w:tr w:rsidR="0086331C" w14:paraId="1963A1D4" w14:textId="77777777" w:rsidTr="00016C5D">
        <w:trPr>
          <w:trHeight w:val="580"/>
        </w:trPr>
        <w:tc>
          <w:tcPr>
            <w:tcW w:w="1060" w:type="dxa"/>
          </w:tcPr>
          <w:p w14:paraId="6A624340" w14:textId="77777777" w:rsidR="0086331C" w:rsidRDefault="0086331C" w:rsidP="0086331C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56BAE90E" w14:textId="00872E5B" w:rsidR="0086331C" w:rsidRPr="0086331C" w:rsidRDefault="0086331C" w:rsidP="0086331C">
            <w:pPr>
              <w:rPr>
                <w:lang w:val="es-ES"/>
              </w:rPr>
            </w:pPr>
            <w:r>
              <w:t>48</w:t>
            </w:r>
          </w:p>
        </w:tc>
        <w:tc>
          <w:tcPr>
            <w:tcW w:w="2900" w:type="dxa"/>
          </w:tcPr>
          <w:p w14:paraId="5B8BB31F" w14:textId="772D2693" w:rsidR="0086331C" w:rsidRPr="00954867" w:rsidRDefault="0086331C" w:rsidP="0086331C">
            <w:r w:rsidRPr="00A357A8">
              <w:t>3.166118e-06</w:t>
            </w:r>
          </w:p>
        </w:tc>
      </w:tr>
    </w:tbl>
    <w:p w14:paraId="5F928C0F" w14:textId="77777777" w:rsidR="00925045" w:rsidRPr="00925045" w:rsidRDefault="00925045" w:rsidP="00D33C84">
      <w:pPr>
        <w:rPr>
          <w:rFonts w:eastAsiaTheme="minorEastAsia"/>
          <w:b/>
          <w:lang w:val="ru-RU"/>
        </w:rPr>
      </w:pPr>
    </w:p>
    <w:p w14:paraId="6E055E88" w14:textId="1B46EB66" w:rsidR="00857FC5" w:rsidRDefault="00023CAC" w:rsidP="00D33C8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Сравним теперь результаты для </w:t>
      </w:r>
      <w:r w:rsidR="00F252B1">
        <w:rPr>
          <w:rFonts w:eastAsiaTheme="minorEastAsia"/>
          <w:lang w:val="ru-RU"/>
        </w:rPr>
        <w:t>малых определителей в зависимости от их порядка</w:t>
      </w:r>
      <w:r w:rsidR="004B38D9" w:rsidRPr="004B38D9">
        <w:rPr>
          <w:rFonts w:eastAsiaTheme="minorEastAsia"/>
          <w:lang w:val="ru-RU"/>
        </w:rPr>
        <w:t xml:space="preserve">(зафиксируем </w:t>
      </w:r>
      <w:r w:rsidR="004B38D9">
        <w:rPr>
          <w:lang w:val="ru-RU"/>
        </w:rPr>
        <w:t xml:space="preserve">ε =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lang w:val="ru-RU"/>
              </w:rPr>
              <m:t>-3</m:t>
            </m:r>
          </m:sup>
        </m:sSup>
      </m:oMath>
      <w:r w:rsidR="007C6B8B">
        <w:rPr>
          <w:rFonts w:eastAsiaTheme="minorEastAsia"/>
          <w:lang w:val="ru-RU"/>
        </w:rPr>
        <w:t>)</w:t>
      </w:r>
      <w:r w:rsidR="00F252B1">
        <w:rPr>
          <w:rFonts w:eastAsiaTheme="minorEastAsia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B47C9B" w14:paraId="3E71C4B2" w14:textId="77777777" w:rsidTr="00B47C9B">
        <w:tc>
          <w:tcPr>
            <w:tcW w:w="2876" w:type="dxa"/>
          </w:tcPr>
          <w:p w14:paraId="118A38E6" w14:textId="3A70AFAF" w:rsidR="00B47C9B" w:rsidRDefault="00B47C9B" w:rsidP="00D33C84">
            <w:pPr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Определитель.</w:t>
            </w:r>
          </w:p>
        </w:tc>
        <w:tc>
          <w:tcPr>
            <w:tcW w:w="2877" w:type="dxa"/>
          </w:tcPr>
          <w:p w14:paraId="7EB59B61" w14:textId="44891B15" w:rsidR="00B47C9B" w:rsidRDefault="00B47C9B" w:rsidP="00D33C84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>Число итераций.</w:t>
            </w:r>
          </w:p>
        </w:tc>
        <w:tc>
          <w:tcPr>
            <w:tcW w:w="2877" w:type="dxa"/>
          </w:tcPr>
          <w:p w14:paraId="1816D18D" w14:textId="3BE47456" w:rsidR="00B47C9B" w:rsidRDefault="00B47C9B" w:rsidP="00D33C84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>Норма вектора невязки.</w:t>
            </w:r>
          </w:p>
        </w:tc>
      </w:tr>
      <w:tr w:rsidR="00B47C9B" w14:paraId="41241D98" w14:textId="77777777" w:rsidTr="00B47C9B">
        <w:tc>
          <w:tcPr>
            <w:tcW w:w="2876" w:type="dxa"/>
          </w:tcPr>
          <w:p w14:paraId="2D93BC87" w14:textId="46A94BAA" w:rsidR="00B47C9B" w:rsidRPr="00B47C9B" w:rsidRDefault="004B38D9" w:rsidP="00D33C84">
            <w:pPr>
              <w:rPr>
                <w:rFonts w:eastAsiaTheme="minorEastAsia"/>
              </w:rPr>
            </w:pPr>
            <w:r w:rsidRPr="004B38D9">
              <w:rPr>
                <w:rFonts w:eastAsiaTheme="minorEastAsia"/>
                <w:lang w:val="ru-RU"/>
              </w:rPr>
              <w:t>1.1719e-05</w:t>
            </w:r>
          </w:p>
        </w:tc>
        <w:tc>
          <w:tcPr>
            <w:tcW w:w="2877" w:type="dxa"/>
          </w:tcPr>
          <w:p w14:paraId="17B4550C" w14:textId="318CB1B4" w:rsidR="00B47C9B" w:rsidRPr="00B47C9B" w:rsidRDefault="00FF3DAF" w:rsidP="004B38D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29</w:t>
            </w:r>
          </w:p>
        </w:tc>
        <w:tc>
          <w:tcPr>
            <w:tcW w:w="2877" w:type="dxa"/>
          </w:tcPr>
          <w:p w14:paraId="7C2F6434" w14:textId="18235D34" w:rsidR="00B47C9B" w:rsidRDefault="004B38D9" w:rsidP="00D33C84">
            <w:pPr>
              <w:rPr>
                <w:rFonts w:eastAsiaTheme="minorEastAsia"/>
                <w:lang w:val="ru-RU"/>
              </w:rPr>
            </w:pPr>
            <w:r w:rsidRPr="004B38D9">
              <w:rPr>
                <w:rFonts w:eastAsiaTheme="minorEastAsia"/>
                <w:lang w:val="ru-RU"/>
              </w:rPr>
              <w:t>3.087407e-05</w:t>
            </w:r>
          </w:p>
        </w:tc>
      </w:tr>
      <w:tr w:rsidR="00B47C9B" w14:paraId="050FD61E" w14:textId="77777777" w:rsidTr="00B47C9B">
        <w:tc>
          <w:tcPr>
            <w:tcW w:w="2876" w:type="dxa"/>
          </w:tcPr>
          <w:p w14:paraId="2190300E" w14:textId="0E7134F6" w:rsidR="00B47C9B" w:rsidRPr="004B38D9" w:rsidRDefault="004B38D9" w:rsidP="00D33C84">
            <w:pPr>
              <w:rPr>
                <w:rFonts w:eastAsiaTheme="minorEastAsia"/>
              </w:rPr>
            </w:pPr>
            <w:r w:rsidRPr="004B38D9">
              <w:rPr>
                <w:rFonts w:eastAsiaTheme="minorEastAsia"/>
              </w:rPr>
              <w:t>1.1111e-07</w:t>
            </w:r>
          </w:p>
        </w:tc>
        <w:tc>
          <w:tcPr>
            <w:tcW w:w="2877" w:type="dxa"/>
          </w:tcPr>
          <w:p w14:paraId="339048C7" w14:textId="56BFAEC5" w:rsidR="00B47C9B" w:rsidRPr="004B38D9" w:rsidRDefault="004B38D9" w:rsidP="00D33C8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2877" w:type="dxa"/>
          </w:tcPr>
          <w:p w14:paraId="4144BCE8" w14:textId="17D80EE2" w:rsidR="00B47C9B" w:rsidRDefault="004B38D9" w:rsidP="00D33C84">
            <w:pPr>
              <w:rPr>
                <w:rFonts w:eastAsiaTheme="minorEastAsia"/>
                <w:lang w:val="ru-RU"/>
              </w:rPr>
            </w:pPr>
            <w:r w:rsidRPr="004B38D9">
              <w:rPr>
                <w:rFonts w:eastAsiaTheme="minorEastAsia"/>
                <w:lang w:val="ru-RU"/>
              </w:rPr>
              <w:t>1.870387e-05</w:t>
            </w:r>
          </w:p>
        </w:tc>
      </w:tr>
      <w:tr w:rsidR="00B47C9B" w14:paraId="7B244B7B" w14:textId="77777777" w:rsidTr="00B47C9B">
        <w:tc>
          <w:tcPr>
            <w:tcW w:w="2876" w:type="dxa"/>
          </w:tcPr>
          <w:p w14:paraId="4B95FB77" w14:textId="3CC10705" w:rsidR="00B47C9B" w:rsidRDefault="004B38D9" w:rsidP="004B38D9">
            <w:pPr>
              <w:rPr>
                <w:rFonts w:eastAsiaTheme="minorEastAsia"/>
                <w:lang w:val="ru-RU"/>
              </w:rPr>
            </w:pPr>
            <w:r w:rsidRPr="004B38D9">
              <w:rPr>
                <w:rFonts w:eastAsiaTheme="minorEastAsia"/>
                <w:lang w:val="ru-RU"/>
              </w:rPr>
              <w:t>2.</w:t>
            </w:r>
            <w:r>
              <w:rPr>
                <w:rFonts w:eastAsiaTheme="minorEastAsia"/>
              </w:rPr>
              <w:t>25</w:t>
            </w:r>
            <w:r w:rsidRPr="004B38D9">
              <w:rPr>
                <w:rFonts w:eastAsiaTheme="minorEastAsia"/>
                <w:lang w:val="ru-RU"/>
              </w:rPr>
              <w:t>00e-09</w:t>
            </w:r>
          </w:p>
        </w:tc>
        <w:tc>
          <w:tcPr>
            <w:tcW w:w="2877" w:type="dxa"/>
          </w:tcPr>
          <w:p w14:paraId="53DCD168" w14:textId="58D9F1A6" w:rsidR="00B47C9B" w:rsidRPr="004B38D9" w:rsidRDefault="004B38D9" w:rsidP="00D33C8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139</w:t>
            </w:r>
          </w:p>
        </w:tc>
        <w:tc>
          <w:tcPr>
            <w:tcW w:w="2877" w:type="dxa"/>
          </w:tcPr>
          <w:p w14:paraId="595A6011" w14:textId="0ECC55CF" w:rsidR="00B47C9B" w:rsidRDefault="004B38D9" w:rsidP="00D33C84">
            <w:pPr>
              <w:rPr>
                <w:rFonts w:eastAsiaTheme="minorEastAsia"/>
                <w:lang w:val="ru-RU"/>
              </w:rPr>
            </w:pPr>
            <w:r w:rsidRPr="004B38D9">
              <w:rPr>
                <w:rFonts w:eastAsiaTheme="minorEastAsia"/>
                <w:lang w:val="ru-RU"/>
              </w:rPr>
              <w:t>1.825065e-05</w:t>
            </w:r>
          </w:p>
        </w:tc>
      </w:tr>
    </w:tbl>
    <w:p w14:paraId="1E637464" w14:textId="77777777" w:rsidR="00F252B1" w:rsidRPr="00204732" w:rsidRDefault="00F252B1" w:rsidP="00D33C84">
      <w:pPr>
        <w:rPr>
          <w:rFonts w:eastAsiaTheme="minorEastAsia"/>
          <w:lang w:val="ru-RU"/>
        </w:rPr>
      </w:pPr>
    </w:p>
    <w:p w14:paraId="493CC420" w14:textId="07B8BAFA" w:rsidR="00CD4871" w:rsidRPr="00CD4871" w:rsidRDefault="00F46C35" w:rsidP="00CD4871">
      <w:pPr>
        <w:pStyle w:val="Heading2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Вывод</w:t>
      </w:r>
    </w:p>
    <w:p w14:paraId="254FFAF5" w14:textId="77777777" w:rsidR="003C597C" w:rsidRDefault="00CD4871" w:rsidP="007926CD">
      <w:pPr>
        <w:rPr>
          <w:lang w:val="ru-RU"/>
        </w:rPr>
      </w:pPr>
      <w:r>
        <w:rPr>
          <w:lang w:val="ru-RU"/>
        </w:rPr>
        <w:t xml:space="preserve">В моем случае метод Зейделя работает ощутимо </w:t>
      </w:r>
      <w:r w:rsidR="007C6B8B">
        <w:rPr>
          <w:lang w:val="ru-RU"/>
        </w:rPr>
        <w:t>медленнее</w:t>
      </w:r>
      <w:r>
        <w:rPr>
          <w:lang w:val="ru-RU"/>
        </w:rPr>
        <w:t xml:space="preserve"> при определителе, стремяще</w:t>
      </w:r>
      <w:r w:rsidR="007C6B8B">
        <w:rPr>
          <w:lang w:val="ru-RU"/>
        </w:rPr>
        <w:t>мся к 0</w:t>
      </w:r>
      <w:r w:rsidR="00CA4B38">
        <w:rPr>
          <w:rFonts w:eastAsiaTheme="minorEastAsia"/>
          <w:lang w:val="ru-RU"/>
        </w:rPr>
        <w:t>, при этом точность работы метода возрастает при уменьшении определителя.</w:t>
      </w:r>
      <w:r w:rsidR="00CA4B38">
        <w:rPr>
          <w:lang w:val="ru-RU"/>
        </w:rPr>
        <w:t xml:space="preserve"> </w:t>
      </w:r>
    </w:p>
    <w:p w14:paraId="5D62A52E" w14:textId="085B3D15" w:rsidR="007926CD" w:rsidRDefault="00C474B9" w:rsidP="007926CD">
      <w:pPr>
        <w:rPr>
          <w:lang w:val="ru-RU"/>
        </w:rPr>
      </w:pPr>
      <w:r>
        <w:rPr>
          <w:lang w:val="ru-RU"/>
        </w:rPr>
        <w:t xml:space="preserve">Также стоит отметить, что </w:t>
      </w:r>
      <w:r w:rsidR="00D23712">
        <w:rPr>
          <w:lang w:val="ru-RU"/>
        </w:rPr>
        <w:t>число итераций полностью определяется порядком малости определителя</w:t>
      </w:r>
      <w:r w:rsidR="007C6B8B">
        <w:rPr>
          <w:lang w:val="ru-RU"/>
        </w:rPr>
        <w:t>, а порядок нормы вектора невязки</w:t>
      </w:r>
      <w:r w:rsidR="00CA4B38" w:rsidRPr="00CA4B38">
        <w:rPr>
          <w:lang w:val="ru-RU"/>
        </w:rPr>
        <w:t xml:space="preserve"> </w:t>
      </w:r>
      <w:r w:rsidR="00CA4B38">
        <w:rPr>
          <w:lang w:val="ru-RU"/>
        </w:rPr>
        <w:t>скорее</w:t>
      </w:r>
      <w:r w:rsidR="007C6B8B">
        <w:rPr>
          <w:lang w:val="ru-RU"/>
        </w:rPr>
        <w:t xml:space="preserve"> связан с точностью ε</w:t>
      </w:r>
      <w:r>
        <w:rPr>
          <w:lang w:val="ru-RU"/>
        </w:rPr>
        <w:t>.</w:t>
      </w:r>
      <w:r w:rsidR="00D23712">
        <w:rPr>
          <w:lang w:val="ru-RU"/>
        </w:rPr>
        <w:t xml:space="preserve"> </w:t>
      </w:r>
    </w:p>
    <w:p w14:paraId="42CEBEFB" w14:textId="77777777" w:rsidR="00C50934" w:rsidRPr="00204732" w:rsidRDefault="00C50934" w:rsidP="007926CD">
      <w:pPr>
        <w:rPr>
          <w:lang w:val="ru-RU"/>
        </w:rPr>
      </w:pPr>
    </w:p>
    <w:p w14:paraId="2392E19B" w14:textId="56FB6BC5" w:rsidR="007926CD" w:rsidRPr="0079139B" w:rsidRDefault="0079139B" w:rsidP="0079139B">
      <w:pPr>
        <w:pStyle w:val="Heading1"/>
        <w:jc w:val="center"/>
        <w:rPr>
          <w:lang w:val="ru-RU"/>
        </w:rPr>
      </w:pPr>
      <w:r>
        <w:rPr>
          <w:lang w:val="ru-RU"/>
        </w:rPr>
        <w:t>Отчет по лабораторной работе «</w:t>
      </w:r>
      <w:r w:rsidRPr="0079139B">
        <w:rPr>
          <w:lang w:val="ru-RU"/>
        </w:rPr>
        <w:t>Решение алгебраической проблемы собственных значений</w:t>
      </w:r>
      <w:r>
        <w:rPr>
          <w:lang w:val="ru-RU"/>
        </w:rPr>
        <w:t>»</w:t>
      </w:r>
      <w:r w:rsidR="00FE2E74">
        <w:rPr>
          <w:lang w:val="ru-RU"/>
        </w:rPr>
        <w:t>(метод Якоби)</w:t>
      </w:r>
    </w:p>
    <w:p w14:paraId="341A7BD8" w14:textId="77777777" w:rsidR="0079139B" w:rsidRPr="00613FC8" w:rsidRDefault="0079139B" w:rsidP="0079139B">
      <w:pPr>
        <w:pStyle w:val="Heading2"/>
        <w:rPr>
          <w:lang w:val="ru-RU"/>
        </w:rPr>
      </w:pPr>
      <w:r w:rsidRPr="00613FC8">
        <w:rPr>
          <w:lang w:val="ru-RU"/>
        </w:rPr>
        <w:t>Формулировка задачи и её формализация</w:t>
      </w:r>
    </w:p>
    <w:p w14:paraId="52C4D4A4" w14:textId="27725C7A" w:rsidR="00F46C35" w:rsidRDefault="003925E1" w:rsidP="00F46C35">
      <w:pPr>
        <w:rPr>
          <w:lang w:val="ru-RU"/>
        </w:rPr>
      </w:pPr>
      <w:r>
        <w:rPr>
          <w:lang w:val="ru-RU"/>
        </w:rPr>
        <w:t>Необходимо решить</w:t>
      </w:r>
      <w:r w:rsidR="0079139B" w:rsidRPr="003925E1">
        <w:rPr>
          <w:lang w:val="ru-RU"/>
        </w:rPr>
        <w:t xml:space="preserve"> алгебраическ</w:t>
      </w:r>
      <w:r>
        <w:rPr>
          <w:lang w:val="ru-RU"/>
        </w:rPr>
        <w:t>ую</w:t>
      </w:r>
      <w:r w:rsidR="0079139B" w:rsidRPr="003925E1">
        <w:rPr>
          <w:lang w:val="ru-RU"/>
        </w:rPr>
        <w:t xml:space="preserve"> проблем</w:t>
      </w:r>
      <w:r>
        <w:rPr>
          <w:lang w:val="ru-RU"/>
        </w:rPr>
        <w:t>у</w:t>
      </w:r>
      <w:r w:rsidR="0079139B" w:rsidRPr="003925E1">
        <w:rPr>
          <w:lang w:val="ru-RU"/>
        </w:rPr>
        <w:t xml:space="preserve"> собствен</w:t>
      </w:r>
      <w:r w:rsidRPr="003925E1">
        <w:rPr>
          <w:lang w:val="ru-RU"/>
        </w:rPr>
        <w:t>ных значений итерационным метод</w:t>
      </w:r>
      <w:r w:rsidR="0079139B" w:rsidRPr="003925E1">
        <w:rPr>
          <w:lang w:val="ru-RU"/>
        </w:rPr>
        <w:t>ом Якоби</w:t>
      </w:r>
      <w:r>
        <w:rPr>
          <w:lang w:val="ru-RU"/>
        </w:rPr>
        <w:t>, а также</w:t>
      </w:r>
      <w:r w:rsidR="0079139B" w:rsidRPr="003925E1">
        <w:rPr>
          <w:lang w:val="ru-RU"/>
        </w:rPr>
        <w:t xml:space="preserve"> </w:t>
      </w:r>
      <w:r>
        <w:rPr>
          <w:lang w:val="ru-RU"/>
        </w:rPr>
        <w:t>и</w:t>
      </w:r>
      <w:r w:rsidR="0079139B" w:rsidRPr="003925E1">
        <w:rPr>
          <w:lang w:val="ru-RU"/>
        </w:rPr>
        <w:t>сследовать сходимость и количество итераций при хорошей и плохой отделимости иском</w:t>
      </w:r>
      <w:r>
        <w:rPr>
          <w:lang w:val="ru-RU"/>
        </w:rPr>
        <w:t>ых</w:t>
      </w:r>
      <w:r w:rsidR="0079139B" w:rsidRPr="003925E1">
        <w:rPr>
          <w:lang w:val="ru-RU"/>
        </w:rPr>
        <w:t xml:space="preserve"> собственн</w:t>
      </w:r>
      <w:r>
        <w:rPr>
          <w:lang w:val="ru-RU"/>
        </w:rPr>
        <w:t>ых</w:t>
      </w:r>
      <w:r w:rsidR="00C50934" w:rsidRPr="003925E1">
        <w:rPr>
          <w:lang w:val="ru-RU"/>
        </w:rPr>
        <w:t xml:space="preserve"> чис</w:t>
      </w:r>
      <w:r>
        <w:rPr>
          <w:lang w:val="ru-RU"/>
        </w:rPr>
        <w:t>ел</w:t>
      </w:r>
      <w:r w:rsidR="00C50934" w:rsidRPr="003925E1">
        <w:rPr>
          <w:lang w:val="ru-RU"/>
        </w:rPr>
        <w:t>.</w:t>
      </w:r>
    </w:p>
    <w:p w14:paraId="0CE99A8B" w14:textId="77777777" w:rsidR="0023655E" w:rsidRPr="003925E1" w:rsidRDefault="0023655E" w:rsidP="00F46C35">
      <w:pPr>
        <w:rPr>
          <w:lang w:val="ru-RU"/>
        </w:rPr>
      </w:pPr>
    </w:p>
    <w:p w14:paraId="556069A5" w14:textId="03B8479B" w:rsidR="0079139B" w:rsidRDefault="0079139B" w:rsidP="0079139B">
      <w:pPr>
        <w:pStyle w:val="Heading2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Алгоритм метода</w:t>
      </w:r>
    </w:p>
    <w:p w14:paraId="64C7967F" w14:textId="113A895B" w:rsidR="00843DD7" w:rsidRPr="00843DD7" w:rsidRDefault="00843DD7" w:rsidP="00843DD7">
      <w:pPr>
        <w:rPr>
          <w:i/>
          <w:lang w:val="ru-RU"/>
        </w:rPr>
      </w:pPr>
      <w:r>
        <w:rPr>
          <w:lang w:val="ru-RU"/>
        </w:rPr>
        <w:t xml:space="preserve">Для этого метода: </w:t>
      </w:r>
      <w:r w:rsidRPr="00843DD7">
        <w:rPr>
          <w:i/>
        </w:rPr>
        <w:t>A</w:t>
      </w:r>
      <w:r w:rsidRPr="00843DD7">
        <w:rPr>
          <w:lang w:val="ru-RU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и </m:t>
        </m:r>
      </m:oMath>
      <w:r w:rsidRPr="00843DD7">
        <w:rPr>
          <w:i/>
        </w:rPr>
        <w:t>A</w:t>
      </w:r>
      <w:r>
        <w:rPr>
          <w:i/>
          <w:lang w:val="ru-RU"/>
        </w:rPr>
        <w:t xml:space="preserve"> </w:t>
      </w:r>
      <w:r w:rsidRPr="00843DD7">
        <w:rPr>
          <w:lang w:val="ru-RU"/>
        </w:rPr>
        <w:t xml:space="preserve">– </w:t>
      </w:r>
      <w:r>
        <w:rPr>
          <w:lang w:val="ru-RU"/>
        </w:rPr>
        <w:t>в</w:t>
      </w:r>
      <w:r w:rsidRPr="00843DD7">
        <w:rPr>
          <w:lang w:val="ru-RU"/>
        </w:rPr>
        <w:t>ещественная.</w:t>
      </w:r>
    </w:p>
    <w:p w14:paraId="24829474" w14:textId="6162EFBB" w:rsidR="008E32C0" w:rsidRDefault="009131D7" w:rsidP="0079139B">
      <w:pPr>
        <w:pStyle w:val="ListParagraph"/>
        <w:numPr>
          <w:ilvl w:val="0"/>
          <w:numId w:val="27"/>
        </w:numPr>
        <w:rPr>
          <w:rFonts w:eastAsiaTheme="minorEastAsia"/>
          <w:i/>
          <w:lang w:val="ru-RU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ij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(k)</m:t>
            </m:r>
          </m:sup>
        </m:sSubSup>
        <m:r>
          <w:rPr>
            <w:rFonts w:ascii="Cambria Math" w:eastAsiaTheme="minorEastAsia" w:hAnsi="Cambria Math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ru-RU"/>
              </w:rPr>
            </m:ctrlPr>
          </m:funcPr>
          <m:fName>
            <m:r>
              <w:rPr>
                <w:rFonts w:ascii="Cambria Math" w:eastAsiaTheme="minorEastAsia" w:hAnsi="Cambria Math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lang w:val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ru-RU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lang w:val="ru-RU"/>
          </w:rPr>
          <m:t>, i&lt;j</m:t>
        </m:r>
      </m:oMath>
      <w:r w:rsidR="0079139B" w:rsidRPr="0079139B">
        <w:rPr>
          <w:rFonts w:eastAsiaTheme="minorEastAsia"/>
          <w:i/>
          <w:lang w:val="ru-RU"/>
        </w:rPr>
        <w:t>.</w:t>
      </w:r>
    </w:p>
    <w:p w14:paraId="2A2FC38F" w14:textId="6997032E" w:rsidR="0079139B" w:rsidRPr="0079139B" w:rsidRDefault="0079139B" w:rsidP="0079139B">
      <w:pPr>
        <w:pStyle w:val="ListParagraph"/>
        <w:numPr>
          <w:ilvl w:val="0"/>
          <w:numId w:val="27"/>
        </w:numPr>
        <w:rPr>
          <w:rFonts w:eastAsiaTheme="minorEastAsia"/>
          <w:i/>
          <w:lang w:val="ru-RU"/>
        </w:rPr>
      </w:pPr>
      <w:r>
        <w:rPr>
          <w:rFonts w:eastAsiaTheme="minorEastAsia"/>
          <w:i/>
          <w:lang w:val="ru-RU"/>
        </w:rPr>
        <w:t xml:space="preserve">Угол поворота: </w:t>
      </w:r>
      <m:oMath>
        <m:r>
          <w:rPr>
            <w:rFonts w:ascii="Cambria Math" w:eastAsiaTheme="minorEastAsia" w:hAnsi="Cambria Math"/>
            <w:lang w:val="ru-RU"/>
          </w:rPr>
          <m:t>φ=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</m:den>
        </m:f>
        <m:r>
          <w:rPr>
            <w:rFonts w:ascii="Cambria Math" w:eastAsiaTheme="minorEastAsia" w:hAnsi="Cambria Math"/>
          </w:rPr>
          <m:t>arctg</m:t>
        </m:r>
        <m:r>
          <w:rPr>
            <w:rFonts w:ascii="Cambria Math" w:eastAsiaTheme="minorEastAsia" w:hAnsi="Cambria Math"/>
            <w:lang w:val="ru-RU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eastAsiaTheme="minorEastAsia" w:hAnsi="Cambria Math"/>
                <w:lang w:val="ru-RU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jj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>)</m:t>
        </m:r>
      </m:oMath>
    </w:p>
    <w:p w14:paraId="6161E19D" w14:textId="7E5E9998" w:rsidR="0079139B" w:rsidRDefault="000F4E85" w:rsidP="0079139B">
      <w:pPr>
        <w:pStyle w:val="ListParagraph"/>
        <w:numPr>
          <w:ilvl w:val="0"/>
          <w:numId w:val="27"/>
        </w:numPr>
        <w:rPr>
          <w:rFonts w:eastAsiaTheme="minorEastAsia"/>
          <w:i/>
          <w:lang w:val="ru-RU"/>
        </w:rPr>
      </w:pPr>
      <w:r>
        <w:rPr>
          <w:rFonts w:eastAsiaTheme="minorEastAsia"/>
          <w:i/>
          <w:lang w:val="ru-RU"/>
        </w:rPr>
        <w:t>Матрица вращения:</w:t>
      </w:r>
    </w:p>
    <w:p w14:paraId="476CBFCA" w14:textId="3FDC6D89" w:rsidR="000F4E85" w:rsidRDefault="00843DD7" w:rsidP="000F4E85">
      <w:pPr>
        <w:pStyle w:val="ListParagraph"/>
        <w:rPr>
          <w:rFonts w:eastAsiaTheme="minorEastAsia"/>
          <w:i/>
          <w:lang w:val="ru-RU"/>
        </w:rPr>
      </w:pPr>
      <w:r>
        <w:rPr>
          <w:rFonts w:eastAsiaTheme="minorEastAsia"/>
          <w:i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62E4BC" wp14:editId="5C02044F">
                <wp:simplePos x="0" y="0"/>
                <wp:positionH relativeFrom="column">
                  <wp:posOffset>2692400</wp:posOffset>
                </wp:positionH>
                <wp:positionV relativeFrom="paragraph">
                  <wp:posOffset>878205</wp:posOffset>
                </wp:positionV>
                <wp:extent cx="419100" cy="6350"/>
                <wp:effectExtent l="19050" t="57150" r="0" b="889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2DA7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12pt;margin-top:69.15pt;width:33pt;height:.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" strokecolor="#0097ae [3044]">
                <v:stroke endarrow="block"/>
              </v:shape>
            </w:pict>
          </mc:Fallback>
        </mc:AlternateContent>
      </w:r>
      <w:r>
        <w:rPr>
          <w:rFonts w:eastAsiaTheme="minorEastAsia"/>
          <w:i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F9CC13" wp14:editId="7F96870E">
                <wp:simplePos x="0" y="0"/>
                <wp:positionH relativeFrom="column">
                  <wp:posOffset>3098800</wp:posOffset>
                </wp:positionH>
                <wp:positionV relativeFrom="paragraph">
                  <wp:posOffset>662305</wp:posOffset>
                </wp:positionV>
                <wp:extent cx="1022350" cy="450850"/>
                <wp:effectExtent l="0" t="0" r="6350" b="63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332EF" w14:textId="2E8D6743" w:rsidR="009131D7" w:rsidRPr="000F4E85" w:rsidRDefault="009131D7">
                            <w:pPr>
                              <w:rPr>
                                <w:i/>
                                <w:lang w:val="ru-RU"/>
                              </w:rPr>
                            </w:pPr>
                            <w:r w:rsidRPr="000F4E85">
                              <w:rPr>
                                <w:i/>
                              </w:rPr>
                              <w:t>j-</w:t>
                            </w:r>
                            <w:r w:rsidRPr="000F4E85">
                              <w:rPr>
                                <w:i/>
                                <w:lang w:val="ru-RU"/>
                              </w:rPr>
                              <w:t>я строка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9CC13" id="Text Box 37" o:spid="_x0000_s1039" type="#_x0000_t202" style="position:absolute;left:0;text-align:left;margin-left:244pt;margin-top:52.15pt;width:80.5pt;height:35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" fillcolor="white [3201]" stroked="f" strokeweight=".5pt">
                <v:textbox>
                  <w:txbxContent>
                    <w:p w14:paraId="496332EF" w14:textId="2E8D6743" w:rsidR="009131D7" w:rsidRPr="000F4E85" w:rsidRDefault="009131D7">
                      <w:pPr>
                        <w:rPr>
                          <w:i/>
                          <w:lang w:val="ru-RU"/>
                        </w:rPr>
                      </w:pPr>
                      <w:r w:rsidRPr="000F4E85">
                        <w:rPr>
                          <w:i/>
                        </w:rPr>
                        <w:t>j-</w:t>
                      </w:r>
                      <w:r w:rsidRPr="000F4E85">
                        <w:rPr>
                          <w:i/>
                          <w:lang w:val="ru-RU"/>
                        </w:rPr>
                        <w:t>я строка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i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4D5FC3" wp14:editId="37064E14">
                <wp:simplePos x="0" y="0"/>
                <wp:positionH relativeFrom="column">
                  <wp:posOffset>3073400</wp:posOffset>
                </wp:positionH>
                <wp:positionV relativeFrom="paragraph">
                  <wp:posOffset>236855</wp:posOffset>
                </wp:positionV>
                <wp:extent cx="1238250" cy="4762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2D6DC" w14:textId="79912A8A" w:rsidR="009131D7" w:rsidRPr="000F4E85" w:rsidRDefault="009131D7">
                            <w:pPr>
                              <w:rPr>
                                <w:i/>
                                <w:lang w:val="ru-RU"/>
                              </w:rPr>
                            </w:pPr>
                            <w:r w:rsidRPr="000F4E85">
                              <w:rPr>
                                <w:i/>
                              </w:rPr>
                              <w:t>i</w:t>
                            </w:r>
                            <w:r w:rsidRPr="000F4E85">
                              <w:rPr>
                                <w:i/>
                                <w:lang w:val="ru-RU"/>
                              </w:rPr>
                              <w:t>-я строка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D5FC3" id="Text Box 29" o:spid="_x0000_s1040" type="#_x0000_t202" style="position:absolute;left:0;text-align:left;margin-left:242pt;margin-top:18.65pt;width:97.5pt;height:3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" fillcolor="white [3201]" stroked="f" strokeweight=".5pt">
                <v:textbox>
                  <w:txbxContent>
                    <w:p w14:paraId="28C2D6DC" w14:textId="79912A8A" w:rsidR="009131D7" w:rsidRPr="000F4E85" w:rsidRDefault="009131D7">
                      <w:pPr>
                        <w:rPr>
                          <w:i/>
                          <w:lang w:val="ru-RU"/>
                        </w:rPr>
                      </w:pPr>
                      <w:r w:rsidRPr="000F4E85">
                        <w:rPr>
                          <w:i/>
                        </w:rPr>
                        <w:t>i</w:t>
                      </w:r>
                      <w:r w:rsidRPr="000F4E85">
                        <w:rPr>
                          <w:i/>
                          <w:lang w:val="ru-RU"/>
                        </w:rPr>
                        <w:t>-я строка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i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08F129" wp14:editId="43152B1D">
                <wp:simplePos x="0" y="0"/>
                <wp:positionH relativeFrom="column">
                  <wp:posOffset>2717800</wp:posOffset>
                </wp:positionH>
                <wp:positionV relativeFrom="paragraph">
                  <wp:posOffset>452755</wp:posOffset>
                </wp:positionV>
                <wp:extent cx="234950" cy="0"/>
                <wp:effectExtent l="38100" t="76200" r="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45738" id="Straight Arrow Connector 35" o:spid="_x0000_s1026" type="#_x0000_t32" style="position:absolute;margin-left:214pt;margin-top:35.65pt;width:18.5pt;height:0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" strokecolor="#0097ae [3044]">
                <v:stroke endarrow="block"/>
              </v:shape>
            </w:pict>
          </mc:Fallback>
        </mc:AlternateContent>
      </w:r>
      <w:r w:rsidR="000F4E85" w:rsidRPr="000F4E85">
        <w:rPr>
          <w:rFonts w:eastAsiaTheme="minorEastAsia"/>
          <w:i/>
          <w:noProof/>
        </w:rPr>
        <w:drawing>
          <wp:inline distT="0" distB="0" distL="0" distR="0" wp14:anchorId="57BDB7DE" wp14:editId="09110DC0">
            <wp:extent cx="2171700" cy="1339284"/>
            <wp:effectExtent l="0" t="0" r="0" b="0"/>
            <wp:docPr id="26" name="Picture 26" descr="E: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94" b="8963"/>
                    <a:stretch/>
                  </pic:blipFill>
                  <pic:spPr bwMode="auto">
                    <a:xfrm>
                      <a:off x="0" y="0"/>
                      <a:ext cx="2220251" cy="136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D9BA1" w14:textId="3FECED30" w:rsidR="000F4E85" w:rsidRDefault="009131D7" w:rsidP="000F4E85">
      <w:pPr>
        <w:pStyle w:val="ListParagraph"/>
        <w:numPr>
          <w:ilvl w:val="0"/>
          <w:numId w:val="27"/>
        </w:numPr>
        <w:rPr>
          <w:rFonts w:eastAsiaTheme="minorEastAsia"/>
          <w:i/>
          <w:lang w:val="ru-RU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(k+1)</m:t>
            </m:r>
          </m:sup>
        </m:sSup>
        <m:r>
          <w:rPr>
            <w:rFonts w:ascii="Cambria Math" w:eastAsiaTheme="minorEastAsia" w:hAnsi="Cambria Math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  <w:lang w:val="ru-RU"/>
              </w:rPr>
              <m:t>)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∙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/>
            <w:lang w:val="ru-RU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</m:d>
          </m:sup>
        </m:sSup>
      </m:oMath>
    </w:p>
    <w:p w14:paraId="7F5420AD" w14:textId="0D10BEE4" w:rsidR="000F4E85" w:rsidRDefault="000F4E85" w:rsidP="000F4E85">
      <w:pPr>
        <w:ind w:left="360"/>
        <w:rPr>
          <w:rFonts w:eastAsiaTheme="minorEastAsia"/>
          <w:i/>
          <w:lang w:val="ru-RU"/>
        </w:rPr>
      </w:pPr>
      <w:r>
        <w:rPr>
          <w:rFonts w:eastAsiaTheme="minorEastAsia"/>
          <w:i/>
          <w:lang w:val="ru-RU"/>
        </w:rPr>
        <w:t xml:space="preserve">Как </w:t>
      </w:r>
      <w:r w:rsidR="00843DD7">
        <w:rPr>
          <w:rFonts w:eastAsiaTheme="minorEastAsia"/>
          <w:i/>
          <w:lang w:val="ru-RU"/>
        </w:rPr>
        <w:t xml:space="preserve">только выполняется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</m:d>
        <m:r>
          <w:rPr>
            <w:rFonts w:ascii="Cambria Math" w:eastAsiaTheme="minorEastAsia" w:hAnsi="Cambria Math"/>
            <w:lang w:val="ru-RU"/>
          </w:rPr>
          <m:t>≤ε</m:t>
        </m:r>
      </m:oMath>
      <w:r w:rsidR="00843DD7">
        <w:rPr>
          <w:rFonts w:eastAsiaTheme="minorEastAsia"/>
          <w:i/>
          <w:lang w:val="ru-RU"/>
        </w:rPr>
        <w:t>, итерационный процесс останавливается.</w:t>
      </w:r>
    </w:p>
    <w:p w14:paraId="3CDE7DC1" w14:textId="3E8009D3" w:rsidR="00843DD7" w:rsidRDefault="00843DD7" w:rsidP="000F4E85">
      <w:pPr>
        <w:ind w:left="360"/>
        <w:rPr>
          <w:rFonts w:eastAsiaTheme="minorEastAsia"/>
          <w:i/>
          <w:lang w:val="ru-RU"/>
        </w:rPr>
      </w:pPr>
      <w:r>
        <w:rPr>
          <w:rFonts w:eastAsiaTheme="minorEastAsia"/>
          <w:i/>
          <w:lang w:val="ru-RU"/>
        </w:rPr>
        <w:t>Тогда собственные числа:</w:t>
      </w:r>
      <w:r w:rsidRPr="00843DD7">
        <w:rPr>
          <w:rFonts w:eastAsiaTheme="minorEastAsia"/>
          <w:i/>
          <w:lang w:val="ru-RU"/>
        </w:rPr>
        <w:t xml:space="preserve"> </w:t>
      </w:r>
      <w:r>
        <w:rPr>
          <w:rFonts w:eastAsiaTheme="minorEastAsia"/>
          <w:i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ru-RU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eastAsiaTheme="minorEastAsia" w:hAnsi="Cambria Math"/>
            <w:lang w:val="ru-RU"/>
          </w:rPr>
          <m:t xml:space="preserve">= </m:t>
        </m:r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lang w:val="ru-RU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ru-RU"/>
          </w:rPr>
          <m:t>, i=1…n</m:t>
        </m:r>
      </m:oMath>
    </w:p>
    <w:p w14:paraId="3EA2F7FF" w14:textId="088A58DF" w:rsidR="00843DD7" w:rsidRDefault="00843DD7" w:rsidP="000F4E85">
      <w:pPr>
        <w:ind w:left="360"/>
        <w:rPr>
          <w:rFonts w:eastAsiaTheme="minorEastAsia"/>
          <w:i/>
          <w:lang w:val="ru-RU"/>
        </w:rPr>
      </w:pPr>
      <w:r>
        <w:rPr>
          <w:rFonts w:eastAsiaTheme="minorEastAsia"/>
          <w:i/>
        </w:rPr>
        <w:t>C</w:t>
      </w:r>
      <w:r>
        <w:rPr>
          <w:rFonts w:eastAsiaTheme="minorEastAsia"/>
          <w:i/>
          <w:lang w:val="ru-RU"/>
        </w:rPr>
        <w:t>обственные вектора: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 xml:space="preserve">  </m:t>
            </m:r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k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eastAsiaTheme="minorEastAsia" w:hAnsi="Cambria Math"/>
            <w:lang w:val="ru-RU"/>
          </w:rPr>
          <m:t xml:space="preserve">∙ 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/>
            <w:lang w:val="ru-RU"/>
          </w:rPr>
          <m:t>∙…∙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k-1</m:t>
                </m:r>
              </m:e>
            </m:d>
          </m:sup>
        </m:sSup>
        <m:r>
          <w:rPr>
            <w:rFonts w:ascii="Cambria Math" w:eastAsiaTheme="minorEastAsia" w:hAnsi="Cambria Math"/>
            <w:lang w:val="ru-RU"/>
          </w:rPr>
          <m:t>.</m:t>
        </m:r>
      </m:oMath>
    </w:p>
    <w:p w14:paraId="018D453F" w14:textId="77777777" w:rsidR="001D7F27" w:rsidRDefault="001D7F27" w:rsidP="000F4E85">
      <w:pPr>
        <w:ind w:left="360"/>
        <w:rPr>
          <w:rFonts w:eastAsiaTheme="minorEastAsia"/>
          <w:i/>
          <w:lang w:val="ru-RU"/>
        </w:rPr>
      </w:pPr>
    </w:p>
    <w:p w14:paraId="3003E392" w14:textId="77777777" w:rsidR="00843DD7" w:rsidRDefault="00843DD7" w:rsidP="00843DD7">
      <w:pPr>
        <w:pStyle w:val="Heading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Пред</w:t>
      </w:r>
      <w:r w:rsidRPr="0044662F">
        <w:rPr>
          <w:shd w:val="clear" w:color="auto" w:fill="FFFFFF"/>
          <w:lang w:val="ru-RU"/>
        </w:rPr>
        <w:t>варительный</w:t>
      </w:r>
      <w:r>
        <w:rPr>
          <w:shd w:val="clear" w:color="auto" w:fill="FFFFFF"/>
          <w:lang w:val="ru-RU"/>
        </w:rPr>
        <w:t xml:space="preserve"> анализ</w:t>
      </w:r>
      <w:r w:rsidRPr="0044662F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задачи</w:t>
      </w:r>
      <w:r w:rsidRPr="00813AA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и подготовка матрицы</w:t>
      </w:r>
    </w:p>
    <w:p w14:paraId="203E1808" w14:textId="10771F42" w:rsidR="00843DD7" w:rsidRDefault="00843DD7" w:rsidP="00843DD7">
      <w:pPr>
        <w:rPr>
          <w:lang w:val="ru-RU"/>
        </w:rPr>
      </w:pPr>
      <w:r>
        <w:rPr>
          <w:lang w:val="ru-RU"/>
        </w:rPr>
        <w:t xml:space="preserve">Для получения симметричной матрицы используем </w:t>
      </w:r>
      <w:r>
        <w:t>Matlab</w:t>
      </w:r>
      <w:r w:rsidRPr="00843DD7">
        <w:rPr>
          <w:lang w:val="ru-RU"/>
        </w:rPr>
        <w:t>:</w:t>
      </w:r>
    </w:p>
    <w:p w14:paraId="70454AAD" w14:textId="77777777" w:rsidR="00843DD7" w:rsidRPr="00136F0B" w:rsidRDefault="00843DD7" w:rsidP="00843DD7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 xml:space="preserve">w ϵ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</m:sSup>
          <m:r>
            <w:rPr>
              <w:rFonts w:ascii="Cambria Math" w:hAnsi="Cambria Math"/>
              <w:lang w:val="ru-RU"/>
            </w:rPr>
            <m:t>:</m:t>
          </m:r>
          <m:r>
            <w:rPr>
              <w:rFonts w:ascii="Cambria Math" w:hAnsi="Cambria Math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</m:d>
          <m:r>
            <w:rPr>
              <w:rFonts w:ascii="Cambria Math" w:hAnsi="Cambria Math"/>
              <w:lang w:val="ru-RU"/>
            </w:rPr>
            <m:t>|</m:t>
          </m:r>
          <m:r>
            <w:rPr>
              <w:rFonts w:ascii="Cambria Math" w:eastAsiaTheme="minorEastAsia" w:hAnsi="Cambria Math"/>
              <w:lang w:val="ru-RU"/>
            </w:rPr>
            <m:t>=1</m:t>
          </m:r>
        </m:oMath>
      </m:oMathPara>
    </w:p>
    <w:p w14:paraId="2D4EB787" w14:textId="77777777" w:rsidR="00843DD7" w:rsidRPr="00136F0B" w:rsidRDefault="00843DD7" w:rsidP="00843DD7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 =E-2 *w*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w</m:t>
              </m:r>
            </m:e>
            <m:sup>
              <m:r>
                <w:rPr>
                  <w:rFonts w:ascii="Cambria Math" w:hAnsi="Cambria Math"/>
                  <w:lang w:val="ru-RU"/>
                </w:rPr>
                <m:t>T</m:t>
              </m:r>
            </m:sup>
          </m:sSup>
        </m:oMath>
      </m:oMathPara>
    </w:p>
    <w:p w14:paraId="3FE37702" w14:textId="5CA965B3" w:rsidR="00843DD7" w:rsidRPr="00136F0B" w:rsidRDefault="00843DD7" w:rsidP="00843DD7">
      <w:pPr>
        <w:jc w:val="center"/>
        <w:rPr>
          <w:rFonts w:eastAsiaTheme="minorEastAsia"/>
          <w:i/>
          <w:lang w:val="ru-RU"/>
        </w:rPr>
      </w:pPr>
      <w:r>
        <w:rPr>
          <w:rFonts w:eastAsiaTheme="minorEastAsia"/>
          <w:i/>
        </w:rPr>
        <w:t>D</w:t>
      </w:r>
      <w:r w:rsidRPr="00136F0B">
        <w:rPr>
          <w:rFonts w:eastAsiaTheme="minorEastAsia"/>
          <w:i/>
          <w:lang w:val="ru-RU"/>
        </w:rPr>
        <w:t xml:space="preserve"> =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  <w:lang w:val="ru-RU"/>
                </w:rPr>
                <m:t>..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..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ru-RU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mr>
        </m:m>
      </m:oMath>
      <w:r>
        <w:rPr>
          <w:rFonts w:eastAsiaTheme="minorEastAsia"/>
          <w:i/>
          <w:lang w:val="ru-RU"/>
        </w:rPr>
        <w:t xml:space="preserve"> - диагональная матрица,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..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/>
          <w:lang w:val="ru-RU"/>
        </w:rPr>
        <w:t xml:space="preserve"> – собственные числа ,которые должны быть получены в результате метода Якоби.</w:t>
      </w:r>
    </w:p>
    <w:p w14:paraId="1E85795A" w14:textId="11AA0DCE" w:rsidR="001D7F27" w:rsidRPr="00843DD7" w:rsidRDefault="00843DD7" w:rsidP="00843DD7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 xml:space="preserve">A=H *D *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ru-RU"/>
            </w:rPr>
            <m:t xml:space="preserve"> </m:t>
          </m:r>
        </m:oMath>
      </m:oMathPara>
    </w:p>
    <w:p w14:paraId="1BAD767A" w14:textId="77777777" w:rsidR="00843DD7" w:rsidRDefault="00843DD7" w:rsidP="00843DD7">
      <w:pPr>
        <w:pStyle w:val="Heading2"/>
        <w:rPr>
          <w:shd w:val="clear" w:color="auto" w:fill="FFFFFF"/>
          <w:lang w:val="ru-RU"/>
        </w:rPr>
      </w:pPr>
      <w:r w:rsidRPr="00C40668">
        <w:rPr>
          <w:shd w:val="clear" w:color="auto" w:fill="FFFFFF"/>
          <w:lang w:val="ru-RU"/>
        </w:rPr>
        <w:t>Тест</w:t>
      </w:r>
      <w:r>
        <w:rPr>
          <w:shd w:val="clear" w:color="auto" w:fill="FFFFFF"/>
          <w:lang w:val="ru-RU"/>
        </w:rPr>
        <w:t>о</w:t>
      </w:r>
      <w:r w:rsidRPr="00C40668">
        <w:rPr>
          <w:shd w:val="clear" w:color="auto" w:fill="FFFFFF"/>
          <w:lang w:val="ru-RU"/>
        </w:rPr>
        <w:t xml:space="preserve">вый пример с </w:t>
      </w:r>
      <w:r>
        <w:rPr>
          <w:shd w:val="clear" w:color="auto" w:fill="FFFFFF"/>
          <w:lang w:val="ru-RU"/>
        </w:rPr>
        <w:t>ручными</w:t>
      </w:r>
      <w:r w:rsidRPr="00C40668">
        <w:rPr>
          <w:shd w:val="clear" w:color="auto" w:fill="FFFFFF"/>
          <w:lang w:val="ru-RU"/>
        </w:rPr>
        <w:t xml:space="preserve"> расчетам</w:t>
      </w:r>
      <w:r>
        <w:rPr>
          <w:shd w:val="clear" w:color="auto" w:fill="FFFFFF"/>
          <w:lang w:val="ru-RU"/>
        </w:rPr>
        <w:t>и</w:t>
      </w:r>
    </w:p>
    <w:p w14:paraId="68A6ECAD" w14:textId="27777154" w:rsidR="00843DD7" w:rsidRPr="00F46C35" w:rsidRDefault="00EF010D" w:rsidP="00843DD7">
      <w:pPr>
        <w:rPr>
          <w:rFonts w:eastAsiaTheme="minorEastAsia"/>
          <w:lang w:val="ru-RU"/>
        </w:rPr>
      </w:pPr>
      <m:oMath>
        <m:r>
          <w:rPr>
            <w:rFonts w:ascii="Cambria Math" w:hAnsi="Cambria Math"/>
            <w:lang w:val="ru-RU"/>
          </w:rPr>
          <m:t xml:space="preserve">A= 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e>
              </m:mr>
            </m:m>
          </m:e>
        </m:d>
      </m:oMath>
      <w:r w:rsidR="00AE513C" w:rsidRPr="00F46C35">
        <w:rPr>
          <w:rFonts w:eastAsiaTheme="minorEastAsia"/>
          <w:lang w:val="ru-RU"/>
        </w:rPr>
        <w:t xml:space="preserve">,  </w:t>
      </w:r>
      <m:oMath>
        <m:r>
          <w:rPr>
            <w:rFonts w:ascii="Cambria Math" w:eastAsiaTheme="minorEastAsia" w:hAnsi="Cambria Math"/>
          </w:rPr>
          <m:t>ε</m:t>
        </m:r>
        <m:r>
          <w:rPr>
            <w:rFonts w:ascii="Cambria Math" w:eastAsiaTheme="minorEastAsia" w:hAnsi="Cambria Math"/>
            <w:lang w:val="ru-RU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-4</m:t>
            </m:r>
          </m:sup>
        </m:sSup>
        <m:r>
          <w:rPr>
            <w:rFonts w:ascii="Cambria Math" w:eastAsiaTheme="minorEastAsia" w:hAnsi="Cambria Math"/>
            <w:lang w:val="ru-RU"/>
          </w:rPr>
          <m:t>.</m:t>
        </m:r>
      </m:oMath>
    </w:p>
    <w:p w14:paraId="43711870" w14:textId="4D54C902" w:rsidR="00EF010D" w:rsidRPr="00EF010D" w:rsidRDefault="00EF010D" w:rsidP="00EF010D">
      <w:pPr>
        <w:pStyle w:val="ListParagraph"/>
        <w:numPr>
          <w:ilvl w:val="0"/>
          <w:numId w:val="28"/>
        </w:numPr>
        <w:rPr>
          <w:rFonts w:eastAsiaTheme="minorEastAsia"/>
          <w:lang w:val="ru-RU"/>
        </w:rPr>
      </w:pPr>
      <w:r>
        <w:rPr>
          <w:lang w:val="ru-RU"/>
        </w:rPr>
        <w:t xml:space="preserve">Максимальный </w:t>
      </w:r>
      <w:r w:rsidR="009131D7">
        <w:rPr>
          <w:lang w:val="ru-RU"/>
        </w:rPr>
        <w:t>не</w:t>
      </w:r>
      <w:r>
        <w:rPr>
          <w:lang w:val="ru-RU"/>
        </w:rPr>
        <w:t>диагональный элемент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lang w:val="ru-RU"/>
              </w:rPr>
              <m:t xml:space="preserve">  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ij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ru-RU"/>
          </w:rPr>
          <m:t>=</m:t>
        </m:r>
      </m:oMath>
      <w:r w:rsidR="009131D7">
        <w:rPr>
          <w:lang w:val="ru-RU"/>
        </w:rPr>
        <w:t xml:space="preserve"> </w:t>
      </w:r>
      <w:r>
        <w:rPr>
          <w:lang w:val="ru-RU"/>
        </w:rPr>
        <w:t xml:space="preserve"> 1. Тогда </w:t>
      </w:r>
      <m:oMath>
        <m:r>
          <w:rPr>
            <w:rFonts w:ascii="Cambria Math" w:hAnsi="Cambria Math"/>
            <w:lang w:val="ru-RU"/>
          </w:rPr>
          <m:t>tg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2φ</m:t>
            </m:r>
          </m:e>
        </m:d>
        <m:r>
          <w:rPr>
            <w:rFonts w:ascii="Cambria Math" w:hAnsi="Cambria Math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2-3</m:t>
            </m:r>
          </m:den>
        </m:f>
        <m:r>
          <w:rPr>
            <w:rFonts w:ascii="Cambria Math" w:hAnsi="Cambria Math"/>
            <w:lang w:val="ru-RU"/>
          </w:rPr>
          <m:t>= -2;</m:t>
        </m:r>
      </m:oMath>
    </w:p>
    <w:p w14:paraId="4E9C0D29" w14:textId="540ABA16" w:rsidR="00EF010D" w:rsidRDefault="009131D7" w:rsidP="00EF010D">
      <w:pPr>
        <w:pStyle w:val="ListParagraph"/>
        <w:numPr>
          <w:ilvl w:val="0"/>
          <w:numId w:val="28"/>
        </w:numPr>
        <w:rPr>
          <w:rFonts w:eastAsiaTheme="minorEastAsia"/>
          <w:lang w:val="ru-RU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φ</m:t>
                </m:r>
              </m:e>
            </m:d>
          </m:e>
        </m:func>
        <m:r>
          <w:rPr>
            <w:rFonts w:ascii="Cambria Math" w:eastAsiaTheme="minorEastAsia" w:hAnsi="Cambria Math"/>
            <w:lang w:val="ru-RU"/>
          </w:rPr>
          <m:t>= -0.5257;</m:t>
        </m:r>
        <m:func>
          <m:func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ru-RU"/>
                  </w:rPr>
                  <m:t>φ</m:t>
                </m:r>
              </m:e>
            </m:d>
          </m:e>
        </m:func>
        <m:r>
          <w:rPr>
            <w:rFonts w:ascii="Cambria Math" w:eastAsiaTheme="minorEastAsia" w:hAnsi="Cambria Math"/>
            <w:lang w:val="ru-RU"/>
          </w:rPr>
          <m:t>=0.8506;</m:t>
        </m:r>
      </m:oMath>
    </w:p>
    <w:p w14:paraId="4F93331D" w14:textId="77777777" w:rsidR="00AE513C" w:rsidRPr="00AE513C" w:rsidRDefault="00792A89" w:rsidP="00EF010D">
      <w:pPr>
        <w:pStyle w:val="ListParagraph"/>
        <w:numPr>
          <w:ilvl w:val="0"/>
          <w:numId w:val="28"/>
        </w:num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Тогда</w:t>
      </w:r>
    </w:p>
    <w:p w14:paraId="2C4376FD" w14:textId="4F597070" w:rsidR="00AE513C" w:rsidRDefault="00792A89" w:rsidP="00AE513C">
      <w:pPr>
        <w:pStyle w:val="ListParagrap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(1)</m:t>
            </m:r>
          </m:sup>
        </m:sSup>
        <m:r>
          <w:rPr>
            <w:rFonts w:ascii="Cambria Math" w:eastAsiaTheme="minorEastAsia" w:hAnsi="Cambria Math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0.8506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-0.5257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0.5257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0.8506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>∙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 xml:space="preserve">∙ 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0.8506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0.5257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-0.5257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0.8506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1.38196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-4.05 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-12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-4.05 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-12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3.61804</m:t>
                  </m:r>
                </m:e>
              </m:mr>
            </m:m>
          </m:e>
        </m:d>
      </m:oMath>
    </w:p>
    <w:p w14:paraId="353B5FDD" w14:textId="1A3C62ED" w:rsidR="00AE513C" w:rsidRPr="00F46C35" w:rsidRDefault="00AE513C" w:rsidP="00AE513C">
      <w:pPr>
        <w:pStyle w:val="ListParagraph"/>
        <w:numPr>
          <w:ilvl w:val="0"/>
          <w:numId w:val="28"/>
        </w:numPr>
        <w:rPr>
          <w:rFonts w:eastAsiaTheme="minorEastAsia"/>
          <w:i/>
          <w:lang w:val="ru-RU"/>
        </w:rPr>
      </w:pPr>
      <w:r>
        <w:rPr>
          <w:rFonts w:eastAsiaTheme="minorEastAsia"/>
          <w:lang w:val="ru-RU"/>
        </w:rPr>
        <w:t xml:space="preserve">На следующей итерации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</m:d>
        <m:r>
          <w:rPr>
            <w:rFonts w:ascii="Cambria Math" w:eastAsiaTheme="minorEastAsia" w:hAnsi="Cambria Math"/>
            <w:lang w:val="ru-RU"/>
          </w:rPr>
          <m:t>≤ε</m:t>
        </m:r>
      </m:oMath>
    </w:p>
    <w:p w14:paraId="335C4CC7" w14:textId="06E318CA" w:rsidR="00AE513C" w:rsidRPr="001D7F27" w:rsidRDefault="00AE513C" w:rsidP="00AE513C">
      <w:pPr>
        <w:pStyle w:val="ListParagraph"/>
        <w:numPr>
          <w:ilvl w:val="0"/>
          <w:numId w:val="28"/>
        </w:numPr>
        <w:rPr>
          <w:rFonts w:eastAsiaTheme="minorEastAsia"/>
          <w:i/>
        </w:rPr>
      </w:pPr>
      <w:r>
        <w:rPr>
          <w:rFonts w:eastAsiaTheme="minorEastAsia"/>
          <w:lang w:val="ru-RU"/>
        </w:rPr>
        <w:t xml:space="preserve">Тогда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 xml:space="preserve">= 1.38196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 3.61804</m:t>
                </m:r>
              </m:e>
            </m:eqArr>
          </m:e>
        </m:d>
      </m:oMath>
    </w:p>
    <w:p w14:paraId="31B9307E" w14:textId="77777777" w:rsidR="00F46C35" w:rsidRPr="000E6857" w:rsidRDefault="00F46C35" w:rsidP="00F46C35">
      <w:pPr>
        <w:pStyle w:val="Heading2"/>
        <w:rPr>
          <w:shd w:val="clear" w:color="auto" w:fill="FFFFFF"/>
          <w:lang w:val="ru-RU"/>
        </w:rPr>
      </w:pPr>
      <w:r w:rsidRPr="006F29FC">
        <w:rPr>
          <w:shd w:val="clear" w:color="auto" w:fill="FFFFFF"/>
          <w:lang w:val="ru-RU"/>
        </w:rPr>
        <w:t>Модульная структура программ</w:t>
      </w:r>
      <w:r>
        <w:rPr>
          <w:shd w:val="clear" w:color="auto" w:fill="FFFFFF"/>
          <w:lang w:val="ru-RU"/>
        </w:rPr>
        <w:t>ы</w:t>
      </w:r>
    </w:p>
    <w:p w14:paraId="684CA2F0" w14:textId="4F99E4ED" w:rsidR="00F46C35" w:rsidRDefault="00F46C35" w:rsidP="00F46C35">
      <w:pPr>
        <w:rPr>
          <w:noProof/>
        </w:rPr>
      </w:pPr>
      <w:r>
        <w:rPr>
          <w:noProof/>
        </w:rPr>
        <w:drawing>
          <wp:inline distT="0" distB="0" distL="0" distR="0" wp14:anchorId="5DF04172" wp14:editId="650B9B16">
            <wp:extent cx="3117850" cy="130810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88" t="18519" r="39583" b="39094"/>
                    <a:stretch/>
                  </pic:blipFill>
                  <pic:spPr bwMode="auto">
                    <a:xfrm>
                      <a:off x="0" y="0"/>
                      <a:ext cx="311785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6C070" w14:textId="09DE58B5" w:rsidR="00F46C35" w:rsidRDefault="00F46C35" w:rsidP="00F46C35">
      <w:r>
        <w:rPr>
          <w:color w:val="0000FF"/>
        </w:rPr>
        <w:t>double</w:t>
      </w:r>
      <w:r>
        <w:t xml:space="preserve"> *ReadMatrFromFile(</w:t>
      </w:r>
      <w:r>
        <w:rPr>
          <w:color w:val="2B91AF"/>
        </w:rPr>
        <w:t>FILE</w:t>
      </w:r>
      <w:r>
        <w:t xml:space="preserve">* </w:t>
      </w:r>
      <w:r>
        <w:rPr>
          <w:color w:val="808080"/>
        </w:rPr>
        <w:t>filename</w:t>
      </w:r>
      <w:r>
        <w:t xml:space="preserve">, </w:t>
      </w:r>
      <w:r>
        <w:rPr>
          <w:color w:val="0000FF"/>
        </w:rPr>
        <w:t>int</w:t>
      </w:r>
      <w:r>
        <w:t xml:space="preserve"> *</w:t>
      </w:r>
      <w:r>
        <w:rPr>
          <w:color w:val="808080"/>
        </w:rPr>
        <w:t>size</w:t>
      </w:r>
      <w:r>
        <w:t>)</w:t>
      </w:r>
      <w:r w:rsidRPr="00F46C35">
        <w:t>:</w:t>
      </w:r>
    </w:p>
    <w:p w14:paraId="5E5DB9D6" w14:textId="77777777" w:rsidR="00F46C35" w:rsidRDefault="00F46C35" w:rsidP="00F46C35">
      <w:pPr>
        <w:rPr>
          <w:lang w:val="ru-RU"/>
        </w:rPr>
      </w:pPr>
      <w:r>
        <w:rPr>
          <w:lang w:val="ru-RU"/>
        </w:rPr>
        <w:t>принимает</w:t>
      </w:r>
      <w:r w:rsidRPr="0096546E">
        <w:rPr>
          <w:lang w:val="ru-RU"/>
        </w:rPr>
        <w:t xml:space="preserve">: </w:t>
      </w:r>
      <w:r>
        <w:rPr>
          <w:lang w:val="ru-RU"/>
        </w:rPr>
        <w:t>имя</w:t>
      </w:r>
      <w:r w:rsidRPr="0096546E">
        <w:rPr>
          <w:lang w:val="ru-RU"/>
        </w:rPr>
        <w:t xml:space="preserve"> </w:t>
      </w:r>
      <w:r>
        <w:rPr>
          <w:lang w:val="ru-RU"/>
        </w:rPr>
        <w:t>файла</w:t>
      </w:r>
      <w:r w:rsidRPr="0096546E">
        <w:rPr>
          <w:lang w:val="ru-RU"/>
        </w:rPr>
        <w:t xml:space="preserve">, </w:t>
      </w:r>
      <w:r>
        <w:rPr>
          <w:lang w:val="ru-RU"/>
        </w:rPr>
        <w:t xml:space="preserve">указатели на размер матрицы и число обусловленности(они находятся в файле, при чтении файла записываются в эти переменные и сохраняются на время работы программы); </w:t>
      </w:r>
    </w:p>
    <w:p w14:paraId="1B3F16E3" w14:textId="4CAF297F" w:rsidR="00F46C35" w:rsidRDefault="00F46C35" w:rsidP="00F46C35">
      <w:pPr>
        <w:rPr>
          <w:lang w:val="ru-RU"/>
        </w:rPr>
      </w:pPr>
      <w:r>
        <w:rPr>
          <w:lang w:val="ru-RU"/>
        </w:rPr>
        <w:t>возвращает: указатель на матрицу(исходную), выводит её на экран.</w:t>
      </w:r>
    </w:p>
    <w:p w14:paraId="2442CCD8" w14:textId="107C81F6" w:rsidR="00F46C35" w:rsidRDefault="001D7F27" w:rsidP="00F46C35">
      <w:pPr>
        <w:rPr>
          <w:sz w:val="19"/>
          <w:szCs w:val="19"/>
        </w:rPr>
      </w:pPr>
      <w:r>
        <w:rPr>
          <w:color w:val="0000FF"/>
        </w:rPr>
        <w:t>d</w:t>
      </w:r>
      <w:r w:rsidR="00F46C35" w:rsidRPr="00F46C35">
        <w:rPr>
          <w:color w:val="0000FF"/>
        </w:rPr>
        <w:t>ouble</w:t>
      </w:r>
      <w:r w:rsidRPr="001D7F27">
        <w:rPr>
          <w:color w:val="0000FF"/>
        </w:rPr>
        <w:t xml:space="preserve"> </w:t>
      </w:r>
      <w:r>
        <w:t>*</w:t>
      </w:r>
      <w:r w:rsidR="00F46C35" w:rsidRPr="00F46C35">
        <w:t>Transpose(</w:t>
      </w:r>
      <w:r w:rsidR="00F46C35" w:rsidRPr="00F46C35">
        <w:rPr>
          <w:color w:val="0000FF"/>
        </w:rPr>
        <w:t>double</w:t>
      </w:r>
      <w:r w:rsidR="00F46C35" w:rsidRPr="00F46C35">
        <w:t xml:space="preserve"> *</w:t>
      </w:r>
      <w:r w:rsidR="00F46C35" w:rsidRPr="00F46C35">
        <w:rPr>
          <w:color w:val="808080"/>
        </w:rPr>
        <w:t>matr</w:t>
      </w:r>
      <w:r w:rsidR="00F46C35" w:rsidRPr="00F46C35">
        <w:t xml:space="preserve">, </w:t>
      </w:r>
      <w:r w:rsidR="00F46C35" w:rsidRPr="00F46C35">
        <w:rPr>
          <w:color w:val="0000FF"/>
        </w:rPr>
        <w:t>int</w:t>
      </w:r>
      <w:r w:rsidR="00F46C35" w:rsidRPr="00F46C35">
        <w:t xml:space="preserve"> </w:t>
      </w:r>
      <w:r w:rsidR="00F46C35" w:rsidRPr="00F46C35">
        <w:rPr>
          <w:color w:val="808080"/>
        </w:rPr>
        <w:t>size</w:t>
      </w:r>
      <w:r w:rsidR="00F46C35" w:rsidRPr="00F46C35">
        <w:t>)</w:t>
      </w:r>
      <w:r w:rsidR="00F46C35">
        <w:rPr>
          <w:sz w:val="19"/>
          <w:szCs w:val="19"/>
        </w:rPr>
        <w:t>:</w:t>
      </w:r>
    </w:p>
    <w:p w14:paraId="32A40DFB" w14:textId="09D379B6" w:rsidR="00F46C35" w:rsidRDefault="00F46C35" w:rsidP="00F46C35">
      <w:pPr>
        <w:rPr>
          <w:lang w:val="ru-RU"/>
        </w:rPr>
      </w:pPr>
      <w:r>
        <w:rPr>
          <w:lang w:val="ru-RU"/>
        </w:rPr>
        <w:t>принимает: указатель на матрицу, размер матрицы;</w:t>
      </w:r>
      <w:r>
        <w:rPr>
          <w:lang w:val="ru-RU"/>
        </w:rPr>
        <w:br/>
        <w:t>возвращает: указатель на транспонированную матрицу.</w:t>
      </w:r>
    </w:p>
    <w:p w14:paraId="41DF9B60" w14:textId="77777777" w:rsidR="00F46C35" w:rsidRDefault="00F46C35" w:rsidP="00F46C35">
      <w:r>
        <w:rPr>
          <w:color w:val="0000FF"/>
        </w:rPr>
        <w:t>double</w:t>
      </w:r>
      <w:r>
        <w:t xml:space="preserve"> *MultiplMatr(</w:t>
      </w:r>
      <w:r>
        <w:rPr>
          <w:color w:val="0000FF"/>
        </w:rPr>
        <w:t>double</w:t>
      </w:r>
      <w:r>
        <w:t xml:space="preserve"> *</w:t>
      </w:r>
      <w:r>
        <w:rPr>
          <w:color w:val="808080"/>
        </w:rPr>
        <w:t>A</w:t>
      </w:r>
      <w:r>
        <w:t xml:space="preserve">, </w:t>
      </w:r>
      <w:r>
        <w:rPr>
          <w:color w:val="0000FF"/>
        </w:rPr>
        <w:t>double</w:t>
      </w:r>
      <w:r>
        <w:t xml:space="preserve"> *</w:t>
      </w:r>
      <w:r>
        <w:rPr>
          <w:color w:val="808080"/>
        </w:rPr>
        <w:t>B</w:t>
      </w:r>
      <w:r>
        <w:t xml:space="preserve">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size</w:t>
      </w:r>
      <w:r>
        <w:t>):</w:t>
      </w:r>
    </w:p>
    <w:p w14:paraId="28E2C411" w14:textId="6A8A0A15" w:rsidR="00F46C35" w:rsidRDefault="00F46C35" w:rsidP="00F46C35">
      <w:pPr>
        <w:rPr>
          <w:lang w:val="ru-RU"/>
        </w:rPr>
      </w:pPr>
      <w:r>
        <w:rPr>
          <w:lang w:val="ru-RU"/>
        </w:rPr>
        <w:t>принимает: указатели на две матрицы и их размер(одинаков по построению метода);</w:t>
      </w:r>
      <w:r>
        <w:rPr>
          <w:lang w:val="ru-RU"/>
        </w:rPr>
        <w:br/>
        <w:t>возвращает: указатель на матрицу, являющуюся произведением двух данных.</w:t>
      </w:r>
    </w:p>
    <w:p w14:paraId="747E3E46" w14:textId="353AA402" w:rsidR="001D7F27" w:rsidRPr="001D7F27" w:rsidRDefault="001D7F27" w:rsidP="001D7F27">
      <w:r>
        <w:rPr>
          <w:color w:val="0000FF"/>
        </w:rPr>
        <w:t>void</w:t>
      </w:r>
      <w:r>
        <w:t xml:space="preserve"> MethodYacobi(</w:t>
      </w:r>
      <w:r>
        <w:rPr>
          <w:color w:val="0000FF"/>
        </w:rPr>
        <w:t>double</w:t>
      </w:r>
      <w:r>
        <w:t xml:space="preserve"> *</w:t>
      </w:r>
      <w:r>
        <w:rPr>
          <w:color w:val="808080"/>
        </w:rPr>
        <w:t>A</w:t>
      </w:r>
      <w:r>
        <w:t xml:space="preserve">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size</w:t>
      </w:r>
      <w:r>
        <w:t>)</w:t>
      </w:r>
      <w:r w:rsidRPr="001D7F27">
        <w:t>:</w:t>
      </w:r>
    </w:p>
    <w:p w14:paraId="37A541A0" w14:textId="28C7BCFD" w:rsidR="001D7F27" w:rsidRDefault="001D7F27" w:rsidP="001D7F27">
      <w:pPr>
        <w:rPr>
          <w:rFonts w:eastAsiaTheme="minorEastAsia"/>
          <w:lang w:val="ru-RU"/>
        </w:rPr>
      </w:pPr>
      <w:r>
        <w:rPr>
          <w:lang w:val="ru-RU"/>
        </w:rPr>
        <w:t>принимает: указатель на матрицу, размер матрицы;</w:t>
      </w:r>
      <w:r>
        <w:rPr>
          <w:lang w:val="ru-RU"/>
        </w:rPr>
        <w:br/>
        <w:t xml:space="preserve">в процессе выполнения: находит и выводит на экран значения собственных чисел и собственных векторов матрицы , а также находит нормы вектора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 xml:space="preserve">A∙X-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λ ∙X</m:t>
                </m: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</m:d>
      </m:oMath>
      <w:r>
        <w:rPr>
          <w:rFonts w:eastAsiaTheme="minorEastAsia"/>
          <w:lang w:val="ru-RU"/>
        </w:rPr>
        <w:t xml:space="preserve">, где </w:t>
      </w:r>
      <m:oMath>
        <m:r>
          <w:rPr>
            <w:rFonts w:ascii="Cambria Math" w:eastAsiaTheme="minorEastAsia" w:hAnsi="Cambria Math"/>
            <w:lang w:val="ru-RU"/>
          </w:rPr>
          <m:t>λ</m:t>
        </m:r>
      </m:oMath>
      <w:r>
        <w:rPr>
          <w:rFonts w:eastAsiaTheme="minorEastAsia"/>
          <w:lang w:val="ru-RU"/>
        </w:rPr>
        <w:t xml:space="preserve">  и  </w:t>
      </w:r>
      <m:oMath>
        <m:r>
          <w:rPr>
            <w:rFonts w:ascii="Cambria Math" w:eastAsiaTheme="minorEastAsia" w:hAnsi="Cambria Math"/>
            <w:lang w:val="ru-RU"/>
          </w:rPr>
          <m:t>X</m:t>
        </m:r>
      </m:oMath>
      <w:r>
        <w:rPr>
          <w:rFonts w:eastAsiaTheme="minorEastAsia"/>
          <w:lang w:val="ru-RU"/>
        </w:rPr>
        <w:t xml:space="preserve"> – собственное число и собственный вектор, соответствуюшие друг другу. Также выводит на экран количество итераций.</w:t>
      </w:r>
    </w:p>
    <w:p w14:paraId="64171F30" w14:textId="77777777" w:rsidR="00C50934" w:rsidRDefault="00C50934" w:rsidP="001D7F27">
      <w:pPr>
        <w:rPr>
          <w:rFonts w:eastAsiaTheme="minorEastAsia"/>
          <w:lang w:val="ru-RU"/>
        </w:rPr>
      </w:pPr>
    </w:p>
    <w:p w14:paraId="1351A9C1" w14:textId="77777777" w:rsidR="001D7F27" w:rsidRDefault="001D7F27" w:rsidP="001D7F27">
      <w:pPr>
        <w:pStyle w:val="Heading2"/>
        <w:rPr>
          <w:lang w:val="ru-RU"/>
        </w:rPr>
      </w:pPr>
      <w:r>
        <w:rPr>
          <w:lang w:val="ru-RU"/>
        </w:rPr>
        <w:lastRenderedPageBreak/>
        <w:t xml:space="preserve">Численный анализ решения задачи </w:t>
      </w:r>
    </w:p>
    <w:p w14:paraId="4EB07E3F" w14:textId="55DAC12B" w:rsidR="00C50934" w:rsidRDefault="00C50934" w:rsidP="00C50934">
      <w:pPr>
        <w:rPr>
          <w:lang w:val="ru-RU"/>
        </w:rPr>
      </w:pPr>
      <w:r>
        <w:rPr>
          <w:lang w:val="ru-RU"/>
        </w:rPr>
        <w:t>Рассмотрим зависимость количества итераций от того, насколько хорошо собственные числа матрицы отделимы друг от друга</w:t>
      </w:r>
      <w:r w:rsidR="009131D7">
        <w:rPr>
          <w:lang w:val="ru-RU"/>
        </w:rPr>
        <w:t>, а также от числа обусловленности матрицы</w:t>
      </w:r>
      <w:r>
        <w:rPr>
          <w:lang w:val="ru-RU"/>
        </w:rPr>
        <w:t>. Для этого рассмотрим две матрицы</w:t>
      </w:r>
      <w:r w:rsidR="000743A0">
        <w:rPr>
          <w:lang w:val="ru-RU"/>
        </w:rPr>
        <w:t>(размерности 10×10)</w:t>
      </w:r>
      <w:r>
        <w:rPr>
          <w:lang w:val="ru-RU"/>
        </w:rPr>
        <w:t>.</w:t>
      </w:r>
    </w:p>
    <w:p w14:paraId="537E64E7" w14:textId="65C1C621" w:rsidR="00235E07" w:rsidRPr="009131D7" w:rsidRDefault="009131D7" w:rsidP="00C50934">
      <w:pPr>
        <w:rPr>
          <w:lang w:val="ru-RU"/>
        </w:rPr>
      </w:pPr>
      <w:r>
        <w:rPr>
          <w:lang w:val="ru-RU"/>
        </w:rPr>
        <w:t xml:space="preserve">Рассмотрим для начала матрицы с </w:t>
      </w:r>
      <w:r w:rsidRPr="00EC79A2">
        <w:rPr>
          <w:u w:val="single"/>
          <w:lang w:val="ru-RU"/>
        </w:rPr>
        <w:t>хорошим числом обусловленности</w:t>
      </w:r>
      <w:r>
        <w:rPr>
          <w:lang w:val="ru-RU"/>
        </w:rPr>
        <w:t>.</w:t>
      </w:r>
    </w:p>
    <w:p w14:paraId="17253BE8" w14:textId="6C9C1895" w:rsidR="00C50934" w:rsidRDefault="00C50934" w:rsidP="00C50934">
      <w:pPr>
        <w:rPr>
          <w:rFonts w:eastAsiaTheme="minorEastAsia"/>
          <w:lang w:val="ru-RU"/>
        </w:rPr>
      </w:pPr>
      <w:r>
        <w:rPr>
          <w:lang w:val="ru-RU"/>
        </w:rPr>
        <w:t xml:space="preserve">В данной матрице собственные числа хорошо отделимы друг от друга, т.е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eastAsiaTheme="minorEastAsia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  <w:lang w:val="ru-RU"/>
              </w:rPr>
            </m:ctrlPr>
          </m:e>
        </m:d>
        <m:r>
          <m:rPr>
            <m:sty m:val="p"/>
          </m:rPr>
          <w:rPr>
            <w:rFonts w:ascii="Cambria Math" w:eastAsiaTheme="minorEastAsia"/>
            <w:lang w:val="ru-RU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ru-RU"/>
          </w:rPr>
          <m:t>&gt;</m:t>
        </m:r>
        <m:r>
          <m:rPr>
            <m:sty m:val="p"/>
          </m:rPr>
          <w:rPr>
            <w:rFonts w:ascii="Cambria Math" w:eastAsiaTheme="minorEastAsia"/>
            <w:lang w:val="ru-RU"/>
          </w:rPr>
          <m:t>0.001</m:t>
        </m:r>
      </m:oMath>
      <w:r w:rsidRPr="00C50934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где</w:t>
      </w:r>
      <w:r w:rsidRPr="00C5093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es-ES"/>
        </w:rPr>
        <w:t>i</w:t>
      </w:r>
      <w:r w:rsidRPr="00C5093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≠</w:t>
      </w:r>
      <w:r>
        <w:rPr>
          <w:rFonts w:eastAsiaTheme="minorEastAsia"/>
          <w:lang w:val="es-ES"/>
        </w:rPr>
        <w:t>j</w:t>
      </w:r>
      <w:r>
        <w:rPr>
          <w:rFonts w:eastAsiaTheme="minorEastAsia"/>
          <w:lang w:val="ru-RU"/>
        </w:rPr>
        <w:t>.</w:t>
      </w:r>
    </w:p>
    <w:p w14:paraId="44317F03" w14:textId="20C535FA" w:rsidR="009131D7" w:rsidRPr="009131D7" w:rsidRDefault="009131D7" w:rsidP="00C50934">
      <w:r>
        <w:rPr>
          <w:rFonts w:eastAsiaTheme="minorEastAsia"/>
        </w:rPr>
        <w:t xml:space="preserve">Cond(A) = </w:t>
      </w:r>
      <w:r w:rsidRPr="009131D7">
        <w:rPr>
          <w:rFonts w:eastAsiaTheme="minorEastAsia"/>
        </w:rPr>
        <w:t>6.1250</w:t>
      </w:r>
      <w:r>
        <w:rPr>
          <w:rFonts w:eastAsiaTheme="minorEastAsia"/>
        </w:rPr>
        <w:t>.</w:t>
      </w: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1D7F27" w:rsidRPr="001D7F27" w14:paraId="2691A3C2" w14:textId="77777777" w:rsidTr="009131D7">
        <w:trPr>
          <w:trHeight w:val="371"/>
        </w:trPr>
        <w:tc>
          <w:tcPr>
            <w:tcW w:w="1060" w:type="dxa"/>
          </w:tcPr>
          <w:p w14:paraId="0AAE9DE9" w14:textId="77777777" w:rsidR="001D7F27" w:rsidRDefault="001D7F27" w:rsidP="009131D7">
            <w:pPr>
              <w:rPr>
                <w:lang w:val="ru-RU"/>
              </w:rPr>
            </w:pPr>
            <w:r>
              <w:rPr>
                <w:lang w:val="ru-RU"/>
              </w:rPr>
              <w:t>ε</w:t>
            </w:r>
          </w:p>
        </w:tc>
        <w:tc>
          <w:tcPr>
            <w:tcW w:w="3100" w:type="dxa"/>
          </w:tcPr>
          <w:p w14:paraId="67EC9D27" w14:textId="77777777" w:rsidR="001D7F27" w:rsidRPr="00B5362B" w:rsidRDefault="001D7F27" w:rsidP="009131D7">
            <w:pPr>
              <w:rPr>
                <w:lang w:val="ru-RU"/>
              </w:rPr>
            </w:pPr>
            <w:r>
              <w:rPr>
                <w:lang w:val="ru-RU"/>
              </w:rPr>
              <w:t>Число итераций.</w:t>
            </w:r>
          </w:p>
        </w:tc>
        <w:tc>
          <w:tcPr>
            <w:tcW w:w="2900" w:type="dxa"/>
          </w:tcPr>
          <w:p w14:paraId="4B420536" w14:textId="77777777" w:rsidR="001D7F27" w:rsidRPr="001D7F27" w:rsidRDefault="001D7F27" w:rsidP="009131D7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 xml:space="preserve">Максимальная норма </w:t>
            </w:r>
          </w:p>
          <w:p w14:paraId="7B55D321" w14:textId="3ECED3C4" w:rsidR="001D7F27" w:rsidRDefault="009131D7" w:rsidP="009131D7">
            <w:pPr>
              <w:rPr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A∙X- </m:t>
                        </m:r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λ ∙X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e>
                </m:d>
              </m:oMath>
            </m:oMathPara>
          </w:p>
        </w:tc>
      </w:tr>
      <w:tr w:rsidR="001D7F27" w14:paraId="2F0BB5BB" w14:textId="77777777" w:rsidTr="009131D7">
        <w:trPr>
          <w:trHeight w:val="580"/>
        </w:trPr>
        <w:tc>
          <w:tcPr>
            <w:tcW w:w="1060" w:type="dxa"/>
          </w:tcPr>
          <w:p w14:paraId="3C440C3D" w14:textId="77777777" w:rsidR="001D7F27" w:rsidRDefault="009131D7" w:rsidP="009131D7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199653EF" w14:textId="7F93151F" w:rsidR="001D7F27" w:rsidRPr="001D7F27" w:rsidRDefault="00235E07" w:rsidP="009131D7">
            <w:pPr>
              <w:rPr>
                <w:lang w:val="ru-RU"/>
              </w:rPr>
            </w:pPr>
            <w:r>
              <w:rPr>
                <w:lang w:val="ru-RU"/>
              </w:rPr>
              <w:t>42</w:t>
            </w:r>
          </w:p>
        </w:tc>
        <w:tc>
          <w:tcPr>
            <w:tcW w:w="2900" w:type="dxa"/>
          </w:tcPr>
          <w:p w14:paraId="371EAE26" w14:textId="70A78587" w:rsidR="001D7F27" w:rsidRPr="00963A62" w:rsidRDefault="00235E07" w:rsidP="009131D7">
            <w:r w:rsidRPr="00235E07">
              <w:rPr>
                <w:lang w:val="ru-RU"/>
              </w:rPr>
              <w:t>2.211183e-04</w:t>
            </w:r>
          </w:p>
        </w:tc>
      </w:tr>
      <w:tr w:rsidR="001D7F27" w14:paraId="2516C57A" w14:textId="77777777" w:rsidTr="009131D7">
        <w:trPr>
          <w:trHeight w:val="570"/>
        </w:trPr>
        <w:tc>
          <w:tcPr>
            <w:tcW w:w="1060" w:type="dxa"/>
          </w:tcPr>
          <w:p w14:paraId="6F479D2C" w14:textId="66926B54" w:rsidR="001D7F27" w:rsidRDefault="009131D7" w:rsidP="009131D7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2965A3D0" w14:textId="318860BF" w:rsidR="001D7F27" w:rsidRPr="00235E07" w:rsidRDefault="00235E07" w:rsidP="001D7F27">
            <w:pPr>
              <w:rPr>
                <w:lang w:val="ru-RU"/>
              </w:rPr>
            </w:pPr>
            <w:r>
              <w:rPr>
                <w:lang w:val="ru-RU"/>
              </w:rPr>
              <w:t>53</w:t>
            </w:r>
          </w:p>
        </w:tc>
        <w:tc>
          <w:tcPr>
            <w:tcW w:w="2900" w:type="dxa"/>
          </w:tcPr>
          <w:p w14:paraId="3B4A1BBC" w14:textId="73145D32" w:rsidR="001D7F27" w:rsidRPr="00963A62" w:rsidRDefault="00235E07" w:rsidP="009131D7">
            <w:r w:rsidRPr="00235E07">
              <w:rPr>
                <w:lang w:val="ru-RU"/>
              </w:rPr>
              <w:t>2.176976e-06</w:t>
            </w:r>
          </w:p>
        </w:tc>
      </w:tr>
      <w:tr w:rsidR="001D7F27" w14:paraId="2C49913A" w14:textId="77777777" w:rsidTr="009131D7">
        <w:trPr>
          <w:trHeight w:val="580"/>
        </w:trPr>
        <w:tc>
          <w:tcPr>
            <w:tcW w:w="1060" w:type="dxa"/>
          </w:tcPr>
          <w:p w14:paraId="75A2AC6A" w14:textId="67A2EA62" w:rsidR="001D7F27" w:rsidRDefault="009131D7" w:rsidP="00235E07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7CBD4934" w14:textId="47C6CCB6" w:rsidR="001D7F27" w:rsidRPr="001D7F27" w:rsidRDefault="00235E07" w:rsidP="009131D7">
            <w:pPr>
              <w:rPr>
                <w:lang w:val="ru-RU"/>
              </w:rPr>
            </w:pPr>
            <w:r>
              <w:rPr>
                <w:lang w:val="ru-RU"/>
              </w:rPr>
              <w:t>74</w:t>
            </w:r>
          </w:p>
        </w:tc>
        <w:tc>
          <w:tcPr>
            <w:tcW w:w="2900" w:type="dxa"/>
          </w:tcPr>
          <w:p w14:paraId="04AE42E9" w14:textId="6FA4C411" w:rsidR="001D7F27" w:rsidRPr="00963A62" w:rsidRDefault="00235E07" w:rsidP="009131D7">
            <w:r w:rsidRPr="00235E07">
              <w:rPr>
                <w:lang w:val="ru-RU"/>
              </w:rPr>
              <w:t>6.280076e-09</w:t>
            </w:r>
          </w:p>
        </w:tc>
      </w:tr>
    </w:tbl>
    <w:p w14:paraId="0615BADF" w14:textId="77777777" w:rsidR="001D7F27" w:rsidRDefault="001D7F27" w:rsidP="001D7F27">
      <w:pPr>
        <w:rPr>
          <w:lang w:val="ru-RU"/>
        </w:rPr>
      </w:pPr>
    </w:p>
    <w:p w14:paraId="582D3982" w14:textId="3B67FBFF" w:rsidR="001D7F27" w:rsidRDefault="00C50934" w:rsidP="001D7F27">
      <w:pPr>
        <w:rPr>
          <w:rFonts w:eastAsiaTheme="minorEastAsia"/>
          <w:lang w:val="ru-RU"/>
        </w:rPr>
      </w:pPr>
      <w:r>
        <w:rPr>
          <w:lang w:val="ru-RU"/>
        </w:rPr>
        <w:t xml:space="preserve">В следующей матрице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eastAsiaTheme="minorEastAsia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  <w:lang w:val="ru-RU"/>
              </w:rPr>
            </m:ctrlPr>
          </m:e>
        </m:d>
        <m:r>
          <w:rPr>
            <w:rFonts w:ascii="Cambria Math" w:eastAsiaTheme="minorEastAsia" w:hAnsi="Cambria Math"/>
            <w:lang w:val="ru-RU"/>
          </w:rPr>
          <m:t xml:space="preserve">&lt; </m:t>
        </m:r>
        <m:r>
          <m:rPr>
            <m:sty m:val="p"/>
          </m:rPr>
          <w:rPr>
            <w:rFonts w:ascii="Cambria Math" w:eastAsiaTheme="minorEastAsia"/>
            <w:lang w:val="ru-RU"/>
          </w:rPr>
          <m:t>0.001</m:t>
        </m:r>
      </m:oMath>
      <w:r w:rsidRPr="00C50934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где</w:t>
      </w:r>
      <w:r w:rsidRPr="00C5093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es-ES"/>
        </w:rPr>
        <w:t>i</w:t>
      </w:r>
      <w:r w:rsidRPr="00C5093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≠</w:t>
      </w:r>
      <w:r>
        <w:rPr>
          <w:rFonts w:eastAsiaTheme="minorEastAsia"/>
          <w:lang w:val="es-ES"/>
        </w:rPr>
        <w:t>j</w:t>
      </w:r>
      <w:r>
        <w:rPr>
          <w:rFonts w:eastAsiaTheme="minorEastAsia"/>
          <w:lang w:val="ru-RU"/>
        </w:rPr>
        <w:t>.</w:t>
      </w:r>
    </w:p>
    <w:p w14:paraId="48B47B1B" w14:textId="7EA066F7" w:rsidR="009131D7" w:rsidRPr="009131D7" w:rsidRDefault="009131D7" w:rsidP="001D7F27">
      <w:r>
        <w:rPr>
          <w:rFonts w:eastAsiaTheme="minorEastAsia"/>
        </w:rPr>
        <w:t xml:space="preserve">Cond(A)  = </w:t>
      </w:r>
      <w:r w:rsidRPr="009131D7">
        <w:rPr>
          <w:lang w:val="ru-RU"/>
        </w:rPr>
        <w:t>1.0010</w:t>
      </w:r>
      <w:r>
        <w:t>.</w:t>
      </w: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EC79A2" w:rsidRPr="001D7F27" w14:paraId="1C69D301" w14:textId="77777777" w:rsidTr="003913A8">
        <w:trPr>
          <w:trHeight w:val="371"/>
        </w:trPr>
        <w:tc>
          <w:tcPr>
            <w:tcW w:w="1060" w:type="dxa"/>
          </w:tcPr>
          <w:p w14:paraId="50A32950" w14:textId="77777777" w:rsidR="00EC79A2" w:rsidRDefault="00EC79A2" w:rsidP="003913A8">
            <w:pPr>
              <w:rPr>
                <w:lang w:val="ru-RU"/>
              </w:rPr>
            </w:pPr>
            <w:r>
              <w:rPr>
                <w:lang w:val="ru-RU"/>
              </w:rPr>
              <w:t>ε</w:t>
            </w:r>
          </w:p>
        </w:tc>
        <w:tc>
          <w:tcPr>
            <w:tcW w:w="3100" w:type="dxa"/>
          </w:tcPr>
          <w:p w14:paraId="1E74C92B" w14:textId="77777777" w:rsidR="00EC79A2" w:rsidRPr="00B5362B" w:rsidRDefault="00EC79A2" w:rsidP="003913A8">
            <w:pPr>
              <w:rPr>
                <w:lang w:val="ru-RU"/>
              </w:rPr>
            </w:pPr>
            <w:r>
              <w:rPr>
                <w:lang w:val="ru-RU"/>
              </w:rPr>
              <w:t>Число итераций.</w:t>
            </w:r>
          </w:p>
        </w:tc>
        <w:tc>
          <w:tcPr>
            <w:tcW w:w="2900" w:type="dxa"/>
          </w:tcPr>
          <w:p w14:paraId="015627B4" w14:textId="77777777" w:rsidR="00EC79A2" w:rsidRPr="001D7F27" w:rsidRDefault="00EC79A2" w:rsidP="003913A8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 xml:space="preserve">Максимальная норма </w:t>
            </w:r>
          </w:p>
          <w:p w14:paraId="613DD6E4" w14:textId="77777777" w:rsidR="00EC79A2" w:rsidRDefault="00EC79A2" w:rsidP="003913A8">
            <w:pPr>
              <w:rPr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A∙X- </m:t>
                        </m:r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λ ∙X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e>
                </m:d>
              </m:oMath>
            </m:oMathPara>
          </w:p>
        </w:tc>
      </w:tr>
      <w:tr w:rsidR="00EC79A2" w14:paraId="30725EC5" w14:textId="77777777" w:rsidTr="003913A8">
        <w:trPr>
          <w:trHeight w:val="580"/>
        </w:trPr>
        <w:tc>
          <w:tcPr>
            <w:tcW w:w="1060" w:type="dxa"/>
          </w:tcPr>
          <w:p w14:paraId="22D09B11" w14:textId="77777777" w:rsidR="00EC79A2" w:rsidRDefault="00EC79A2" w:rsidP="003913A8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37D99C84" w14:textId="77777777" w:rsidR="00EC79A2" w:rsidRPr="001D7F27" w:rsidRDefault="00EC79A2" w:rsidP="003913A8">
            <w:pPr>
              <w:rPr>
                <w:lang w:val="ru-RU"/>
              </w:rPr>
            </w:pPr>
            <w:r w:rsidRPr="00235E07">
              <w:rPr>
                <w:lang w:val="ru-RU"/>
              </w:rPr>
              <w:t>23</w:t>
            </w:r>
          </w:p>
        </w:tc>
        <w:tc>
          <w:tcPr>
            <w:tcW w:w="2900" w:type="dxa"/>
          </w:tcPr>
          <w:p w14:paraId="3256366A" w14:textId="77777777" w:rsidR="00EC79A2" w:rsidRPr="00963A62" w:rsidRDefault="00EC79A2" w:rsidP="003913A8">
            <w:r w:rsidRPr="00235E07">
              <w:rPr>
                <w:lang w:val="ru-RU"/>
              </w:rPr>
              <w:t>1.018547e-03</w:t>
            </w:r>
          </w:p>
        </w:tc>
      </w:tr>
      <w:tr w:rsidR="00EC79A2" w14:paraId="06BB8322" w14:textId="77777777" w:rsidTr="003913A8">
        <w:trPr>
          <w:trHeight w:val="570"/>
        </w:trPr>
        <w:tc>
          <w:tcPr>
            <w:tcW w:w="1060" w:type="dxa"/>
          </w:tcPr>
          <w:p w14:paraId="2EAA7260" w14:textId="77777777" w:rsidR="00EC79A2" w:rsidRDefault="00EC79A2" w:rsidP="003913A8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5BF2994D" w14:textId="77777777" w:rsidR="00EC79A2" w:rsidRPr="001D7F27" w:rsidRDefault="00EC79A2" w:rsidP="003913A8">
            <w:pPr>
              <w:rPr>
                <w:lang w:val="ru-RU"/>
              </w:rPr>
            </w:pPr>
            <w:r>
              <w:rPr>
                <w:lang w:val="ru-RU"/>
              </w:rPr>
              <w:t>49</w:t>
            </w:r>
          </w:p>
        </w:tc>
        <w:tc>
          <w:tcPr>
            <w:tcW w:w="2900" w:type="dxa"/>
          </w:tcPr>
          <w:p w14:paraId="04F0034E" w14:textId="77777777" w:rsidR="00EC79A2" w:rsidRPr="00963A62" w:rsidRDefault="00EC79A2" w:rsidP="003913A8">
            <w:r w:rsidRPr="00235E07">
              <w:rPr>
                <w:lang w:val="ru-RU"/>
              </w:rPr>
              <w:t>1.012328e-0</w:t>
            </w:r>
            <w:r>
              <w:rPr>
                <w:lang w:val="ru-RU"/>
              </w:rPr>
              <w:t>5</w:t>
            </w:r>
          </w:p>
        </w:tc>
      </w:tr>
      <w:tr w:rsidR="00EC79A2" w14:paraId="2F8AA478" w14:textId="77777777" w:rsidTr="003913A8">
        <w:trPr>
          <w:trHeight w:val="580"/>
        </w:trPr>
        <w:tc>
          <w:tcPr>
            <w:tcW w:w="1060" w:type="dxa"/>
          </w:tcPr>
          <w:p w14:paraId="62A260E1" w14:textId="77777777" w:rsidR="00EC79A2" w:rsidRDefault="00EC79A2" w:rsidP="003913A8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0A6B740E" w14:textId="77777777" w:rsidR="00EC79A2" w:rsidRPr="001D7F27" w:rsidRDefault="00EC79A2" w:rsidP="003913A8">
            <w:pPr>
              <w:rPr>
                <w:lang w:val="ru-RU"/>
              </w:rPr>
            </w:pPr>
            <w:r>
              <w:rPr>
                <w:lang w:val="ru-RU"/>
              </w:rPr>
              <w:t>64</w:t>
            </w:r>
          </w:p>
        </w:tc>
        <w:tc>
          <w:tcPr>
            <w:tcW w:w="2900" w:type="dxa"/>
          </w:tcPr>
          <w:p w14:paraId="574FE82B" w14:textId="77777777" w:rsidR="00EC79A2" w:rsidRPr="00963A62" w:rsidRDefault="00EC79A2" w:rsidP="003913A8">
            <w:r w:rsidRPr="00235E07">
              <w:rPr>
                <w:lang w:val="ru-RU"/>
              </w:rPr>
              <w:t>1.790073e-08</w:t>
            </w:r>
          </w:p>
        </w:tc>
      </w:tr>
    </w:tbl>
    <w:p w14:paraId="59D377BE" w14:textId="2A7B8DD5" w:rsidR="001D7F27" w:rsidRDefault="001D7F27" w:rsidP="001D7F27">
      <w:pPr>
        <w:rPr>
          <w:lang w:val="ru-RU"/>
        </w:rPr>
      </w:pPr>
    </w:p>
    <w:p w14:paraId="1DBE2827" w14:textId="77777777" w:rsidR="009131D7" w:rsidRDefault="009131D7" w:rsidP="001D7F27">
      <w:pPr>
        <w:rPr>
          <w:lang w:val="ru-RU"/>
        </w:rPr>
      </w:pPr>
    </w:p>
    <w:p w14:paraId="5214D770" w14:textId="1B92587D" w:rsidR="009131D7" w:rsidRPr="009131D7" w:rsidRDefault="009131D7" w:rsidP="001D7F27">
      <w:pPr>
        <w:rPr>
          <w:lang w:val="ru-RU"/>
        </w:rPr>
      </w:pPr>
      <w:r>
        <w:rPr>
          <w:lang w:val="ru-RU"/>
        </w:rPr>
        <w:t xml:space="preserve">Теперь обратимся к матрицам с </w:t>
      </w:r>
      <w:r w:rsidRPr="00EC79A2">
        <w:rPr>
          <w:u w:val="single"/>
          <w:lang w:val="ru-RU"/>
        </w:rPr>
        <w:t>плохим числом обусловленности</w:t>
      </w:r>
      <w:r>
        <w:rPr>
          <w:lang w:val="ru-RU"/>
        </w:rPr>
        <w:t>.</w:t>
      </w:r>
    </w:p>
    <w:p w14:paraId="09E89FEB" w14:textId="77777777" w:rsidR="009131D7" w:rsidRDefault="009131D7" w:rsidP="009131D7">
      <w:pPr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В данной матрице собственные числа хорошо отделимы друг от друга, т.е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eastAsiaTheme="minorEastAsia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  <w:lang w:val="ru-RU"/>
              </w:rPr>
            </m:ctrlPr>
          </m:e>
        </m:d>
        <m:r>
          <m:rPr>
            <m:sty m:val="p"/>
          </m:rPr>
          <w:rPr>
            <w:rFonts w:ascii="Cambria Math" w:eastAsiaTheme="minorEastAsia"/>
            <w:lang w:val="ru-RU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ru-RU"/>
          </w:rPr>
          <m:t>&gt;</m:t>
        </m:r>
        <m:r>
          <m:rPr>
            <m:sty m:val="p"/>
          </m:rPr>
          <w:rPr>
            <w:rFonts w:ascii="Cambria Math" w:eastAsiaTheme="minorEastAsia"/>
            <w:lang w:val="ru-RU"/>
          </w:rPr>
          <m:t>0.001</m:t>
        </m:r>
      </m:oMath>
      <w:r w:rsidRPr="00C50934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где</w:t>
      </w:r>
      <w:r w:rsidRPr="00C5093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es-ES"/>
        </w:rPr>
        <w:t>i</w:t>
      </w:r>
      <w:r w:rsidRPr="00C5093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≠</w:t>
      </w:r>
      <w:r>
        <w:rPr>
          <w:rFonts w:eastAsiaTheme="minorEastAsia"/>
          <w:lang w:val="es-ES"/>
        </w:rPr>
        <w:t>j</w:t>
      </w:r>
      <w:r>
        <w:rPr>
          <w:rFonts w:eastAsiaTheme="minorEastAsia"/>
          <w:lang w:val="ru-RU"/>
        </w:rPr>
        <w:t>.</w:t>
      </w:r>
    </w:p>
    <w:p w14:paraId="39F65881" w14:textId="14A1C98F" w:rsidR="009131D7" w:rsidRPr="009131D7" w:rsidRDefault="009131D7" w:rsidP="009131D7">
      <w:pPr>
        <w:rPr>
          <w:rFonts w:eastAsiaTheme="minorEastAsia"/>
        </w:rPr>
      </w:pPr>
      <w:r>
        <w:rPr>
          <w:rFonts w:eastAsiaTheme="minorEastAsia"/>
        </w:rPr>
        <w:t xml:space="preserve">Cond(A) = </w:t>
      </w:r>
      <w:r w:rsidRPr="009131D7">
        <w:rPr>
          <w:rFonts w:eastAsiaTheme="minorEastAsia"/>
        </w:rPr>
        <w:t>2.8000e+07</w:t>
      </w:r>
      <w:r>
        <w:rPr>
          <w:rFonts w:eastAsiaTheme="minorEastAsia"/>
        </w:rPr>
        <w:t>.</w:t>
      </w: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9131D7" w:rsidRPr="001D7F27" w14:paraId="10B28754" w14:textId="77777777" w:rsidTr="009131D7">
        <w:trPr>
          <w:trHeight w:val="371"/>
        </w:trPr>
        <w:tc>
          <w:tcPr>
            <w:tcW w:w="1060" w:type="dxa"/>
          </w:tcPr>
          <w:p w14:paraId="7B2ED29F" w14:textId="77777777" w:rsidR="009131D7" w:rsidRDefault="009131D7" w:rsidP="009131D7">
            <w:pPr>
              <w:rPr>
                <w:lang w:val="ru-RU"/>
              </w:rPr>
            </w:pPr>
            <w:r>
              <w:rPr>
                <w:lang w:val="ru-RU"/>
              </w:rPr>
              <w:t>ε</w:t>
            </w:r>
          </w:p>
        </w:tc>
        <w:tc>
          <w:tcPr>
            <w:tcW w:w="3100" w:type="dxa"/>
          </w:tcPr>
          <w:p w14:paraId="4E531BCA" w14:textId="77777777" w:rsidR="009131D7" w:rsidRPr="00B5362B" w:rsidRDefault="009131D7" w:rsidP="009131D7">
            <w:pPr>
              <w:rPr>
                <w:lang w:val="ru-RU"/>
              </w:rPr>
            </w:pPr>
            <w:r>
              <w:rPr>
                <w:lang w:val="ru-RU"/>
              </w:rPr>
              <w:t>Число итераций.</w:t>
            </w:r>
          </w:p>
        </w:tc>
        <w:tc>
          <w:tcPr>
            <w:tcW w:w="2900" w:type="dxa"/>
          </w:tcPr>
          <w:p w14:paraId="655E024D" w14:textId="77777777" w:rsidR="009131D7" w:rsidRPr="001D7F27" w:rsidRDefault="009131D7" w:rsidP="009131D7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 xml:space="preserve">Максимальная норма </w:t>
            </w:r>
          </w:p>
          <w:p w14:paraId="628B2FB8" w14:textId="77777777" w:rsidR="009131D7" w:rsidRDefault="009131D7" w:rsidP="009131D7">
            <w:pPr>
              <w:rPr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A∙X- </m:t>
                        </m:r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λ ∙X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e>
                </m:d>
              </m:oMath>
            </m:oMathPara>
          </w:p>
        </w:tc>
      </w:tr>
      <w:tr w:rsidR="009131D7" w14:paraId="6CE3C534" w14:textId="77777777" w:rsidTr="009131D7">
        <w:trPr>
          <w:trHeight w:val="580"/>
        </w:trPr>
        <w:tc>
          <w:tcPr>
            <w:tcW w:w="1060" w:type="dxa"/>
          </w:tcPr>
          <w:p w14:paraId="2BFE610E" w14:textId="77777777" w:rsidR="009131D7" w:rsidRDefault="009131D7" w:rsidP="009131D7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58DE311F" w14:textId="42F951A9" w:rsidR="009131D7" w:rsidRPr="009131D7" w:rsidRDefault="009131D7" w:rsidP="009131D7">
            <w:r>
              <w:rPr>
                <w:lang w:val="ru-RU"/>
              </w:rPr>
              <w:t>4</w:t>
            </w:r>
            <w:r>
              <w:t>8</w:t>
            </w:r>
          </w:p>
        </w:tc>
        <w:tc>
          <w:tcPr>
            <w:tcW w:w="2900" w:type="dxa"/>
          </w:tcPr>
          <w:p w14:paraId="5F0F66B3" w14:textId="18BA99A5" w:rsidR="009131D7" w:rsidRPr="00963A62" w:rsidRDefault="009131D7" w:rsidP="009131D7">
            <w:r w:rsidRPr="009131D7">
              <w:rPr>
                <w:lang w:val="ru-RU"/>
              </w:rPr>
              <w:t>1.196548e-04</w:t>
            </w:r>
          </w:p>
        </w:tc>
      </w:tr>
      <w:tr w:rsidR="009131D7" w14:paraId="53E628BB" w14:textId="77777777" w:rsidTr="009131D7">
        <w:trPr>
          <w:trHeight w:val="570"/>
        </w:trPr>
        <w:tc>
          <w:tcPr>
            <w:tcW w:w="1060" w:type="dxa"/>
          </w:tcPr>
          <w:p w14:paraId="79115678" w14:textId="77777777" w:rsidR="009131D7" w:rsidRDefault="009131D7" w:rsidP="009131D7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292F4017" w14:textId="5BC7A41E" w:rsidR="009131D7" w:rsidRPr="009131D7" w:rsidRDefault="009131D7" w:rsidP="009131D7">
            <w:r>
              <w:rPr>
                <w:lang w:val="ru-RU"/>
              </w:rPr>
              <w:t>5</w:t>
            </w:r>
            <w:r>
              <w:t>8</w:t>
            </w:r>
          </w:p>
        </w:tc>
        <w:tc>
          <w:tcPr>
            <w:tcW w:w="2900" w:type="dxa"/>
          </w:tcPr>
          <w:p w14:paraId="14BA8DFF" w14:textId="735AF72E" w:rsidR="009131D7" w:rsidRPr="00963A62" w:rsidRDefault="009131D7" w:rsidP="009131D7">
            <w:r w:rsidRPr="009131D7">
              <w:rPr>
                <w:lang w:val="ru-RU"/>
              </w:rPr>
              <w:t>7.757340e-06</w:t>
            </w:r>
          </w:p>
        </w:tc>
      </w:tr>
      <w:tr w:rsidR="009131D7" w14:paraId="5296BD0C" w14:textId="77777777" w:rsidTr="009131D7">
        <w:trPr>
          <w:trHeight w:val="580"/>
        </w:trPr>
        <w:tc>
          <w:tcPr>
            <w:tcW w:w="1060" w:type="dxa"/>
          </w:tcPr>
          <w:p w14:paraId="3FB57782" w14:textId="77777777" w:rsidR="009131D7" w:rsidRDefault="009131D7" w:rsidP="009131D7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2FB68D72" w14:textId="65820E5C" w:rsidR="009131D7" w:rsidRPr="009131D7" w:rsidRDefault="009131D7" w:rsidP="009131D7">
            <w:r>
              <w:rPr>
                <w:lang w:val="ru-RU"/>
              </w:rPr>
              <w:t>7</w:t>
            </w:r>
            <w:r>
              <w:t>6</w:t>
            </w:r>
          </w:p>
        </w:tc>
        <w:tc>
          <w:tcPr>
            <w:tcW w:w="2900" w:type="dxa"/>
          </w:tcPr>
          <w:p w14:paraId="095D1261" w14:textId="44B39F62" w:rsidR="009131D7" w:rsidRPr="00963A62" w:rsidRDefault="009131D7" w:rsidP="009131D7">
            <w:r w:rsidRPr="009131D7">
              <w:rPr>
                <w:lang w:val="ru-RU"/>
              </w:rPr>
              <w:t>7.963761e-08</w:t>
            </w:r>
          </w:p>
        </w:tc>
      </w:tr>
    </w:tbl>
    <w:p w14:paraId="33777C4F" w14:textId="77777777" w:rsidR="009131D7" w:rsidRDefault="009131D7" w:rsidP="001D7F27">
      <w:pPr>
        <w:rPr>
          <w:lang w:val="ru-RU"/>
        </w:rPr>
      </w:pPr>
    </w:p>
    <w:p w14:paraId="3CD238DB" w14:textId="4C2A24CC" w:rsidR="009131D7" w:rsidRDefault="009131D7" w:rsidP="001D7F27">
      <w:pPr>
        <w:rPr>
          <w:rFonts w:eastAsiaTheme="minorEastAsia"/>
          <w:lang w:val="ru-RU"/>
        </w:rPr>
      </w:pPr>
      <w:r>
        <w:rPr>
          <w:lang w:val="ru-RU"/>
        </w:rPr>
        <w:t xml:space="preserve">В следующей матрице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eastAsiaTheme="minorEastAsia"/>
                <w:lang w:val="ru-RU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ctrlPr>
              <w:rPr>
                <w:rFonts w:ascii="Cambria Math" w:eastAsiaTheme="minorEastAsia" w:hAnsi="Cambria Math"/>
                <w:lang w:val="ru-RU"/>
              </w:rPr>
            </m:ctrlPr>
          </m:e>
        </m:d>
        <m:r>
          <w:rPr>
            <w:rFonts w:ascii="Cambria Math" w:eastAsiaTheme="minorEastAsia" w:hAnsi="Cambria Math"/>
            <w:lang w:val="ru-RU"/>
          </w:rPr>
          <m:t xml:space="preserve">&lt; </m:t>
        </m:r>
        <m:r>
          <m:rPr>
            <m:sty m:val="p"/>
          </m:rPr>
          <w:rPr>
            <w:rFonts w:ascii="Cambria Math" w:eastAsiaTheme="minorEastAsia"/>
            <w:lang w:val="ru-RU"/>
          </w:rPr>
          <m:t>0.001</m:t>
        </m:r>
      </m:oMath>
      <w:r w:rsidRPr="00C50934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где</w:t>
      </w:r>
      <w:r w:rsidRPr="00C5093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es-ES"/>
        </w:rPr>
        <w:t>i</w:t>
      </w:r>
      <w:r w:rsidRPr="00C5093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≠</w:t>
      </w:r>
      <w:r>
        <w:rPr>
          <w:rFonts w:eastAsiaTheme="minorEastAsia"/>
          <w:lang w:val="es-ES"/>
        </w:rPr>
        <w:t>j</w:t>
      </w:r>
      <w:r w:rsidR="00EC79A2">
        <w:rPr>
          <w:rFonts w:eastAsiaTheme="minorEastAsia"/>
          <w:lang w:val="ru-RU"/>
        </w:rPr>
        <w:t>.</w:t>
      </w:r>
    </w:p>
    <w:p w14:paraId="07D27503" w14:textId="09400A92" w:rsidR="00EC79A2" w:rsidRPr="00EC79A2" w:rsidRDefault="00EC79A2" w:rsidP="001D7F27">
      <w:pPr>
        <w:rPr>
          <w:rFonts w:eastAsiaTheme="minorEastAsia"/>
        </w:rPr>
      </w:pPr>
      <w:r>
        <w:rPr>
          <w:rFonts w:eastAsiaTheme="minorEastAsia"/>
        </w:rPr>
        <w:t xml:space="preserve">Cond(A) = </w:t>
      </w:r>
      <w:r w:rsidRPr="00EC79A2">
        <w:rPr>
          <w:rFonts w:eastAsiaTheme="minorEastAsia"/>
        </w:rPr>
        <w:t>1.0027e+07</w:t>
      </w:r>
      <w:r>
        <w:rPr>
          <w:rFonts w:eastAsiaTheme="minorEastAsia"/>
        </w:rPr>
        <w:t>.</w:t>
      </w:r>
    </w:p>
    <w:tbl>
      <w:tblPr>
        <w:tblW w:w="70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"/>
        <w:gridCol w:w="3100"/>
        <w:gridCol w:w="2900"/>
      </w:tblGrid>
      <w:tr w:rsidR="00EC79A2" w:rsidRPr="001D7F27" w14:paraId="5E1241BA" w14:textId="77777777" w:rsidTr="003913A8">
        <w:trPr>
          <w:trHeight w:val="371"/>
        </w:trPr>
        <w:tc>
          <w:tcPr>
            <w:tcW w:w="1060" w:type="dxa"/>
          </w:tcPr>
          <w:p w14:paraId="0484778D" w14:textId="77777777" w:rsidR="00EC79A2" w:rsidRDefault="00EC79A2" w:rsidP="003913A8">
            <w:pPr>
              <w:rPr>
                <w:lang w:val="ru-RU"/>
              </w:rPr>
            </w:pPr>
            <w:r>
              <w:rPr>
                <w:lang w:val="ru-RU"/>
              </w:rPr>
              <w:t>ε</w:t>
            </w:r>
          </w:p>
        </w:tc>
        <w:tc>
          <w:tcPr>
            <w:tcW w:w="3100" w:type="dxa"/>
          </w:tcPr>
          <w:p w14:paraId="68EB1B63" w14:textId="77777777" w:rsidR="00EC79A2" w:rsidRPr="00B5362B" w:rsidRDefault="00EC79A2" w:rsidP="003913A8">
            <w:pPr>
              <w:rPr>
                <w:lang w:val="ru-RU"/>
              </w:rPr>
            </w:pPr>
            <w:r>
              <w:rPr>
                <w:lang w:val="ru-RU"/>
              </w:rPr>
              <w:t>Число итераций.</w:t>
            </w:r>
          </w:p>
        </w:tc>
        <w:tc>
          <w:tcPr>
            <w:tcW w:w="2900" w:type="dxa"/>
          </w:tcPr>
          <w:p w14:paraId="1E868387" w14:textId="77777777" w:rsidR="00EC79A2" w:rsidRPr="001D7F27" w:rsidRDefault="00EC79A2" w:rsidP="003913A8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 xml:space="preserve">Максимальная норма </w:t>
            </w:r>
          </w:p>
          <w:p w14:paraId="29708E5D" w14:textId="77777777" w:rsidR="00EC79A2" w:rsidRDefault="00EC79A2" w:rsidP="003913A8">
            <w:pPr>
              <w:rPr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A∙X- </m:t>
                        </m:r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λ ∙X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e>
                </m:d>
              </m:oMath>
            </m:oMathPara>
          </w:p>
        </w:tc>
      </w:tr>
      <w:tr w:rsidR="00EC79A2" w14:paraId="4123D3D6" w14:textId="77777777" w:rsidTr="003913A8">
        <w:trPr>
          <w:trHeight w:val="580"/>
        </w:trPr>
        <w:tc>
          <w:tcPr>
            <w:tcW w:w="1060" w:type="dxa"/>
          </w:tcPr>
          <w:p w14:paraId="7D706265" w14:textId="77777777" w:rsidR="00EC79A2" w:rsidRDefault="00EC79A2" w:rsidP="003913A8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5B7BB71F" w14:textId="77777777" w:rsidR="00EC79A2" w:rsidRPr="006515DA" w:rsidRDefault="00EC79A2" w:rsidP="003913A8">
            <w:r w:rsidRPr="00235E07">
              <w:rPr>
                <w:lang w:val="ru-RU"/>
              </w:rPr>
              <w:t>2</w:t>
            </w:r>
            <w:r>
              <w:t>5</w:t>
            </w:r>
          </w:p>
        </w:tc>
        <w:tc>
          <w:tcPr>
            <w:tcW w:w="2900" w:type="dxa"/>
          </w:tcPr>
          <w:p w14:paraId="342D18F9" w14:textId="77777777" w:rsidR="00EC79A2" w:rsidRPr="00963A62" w:rsidRDefault="00EC79A2" w:rsidP="003913A8">
            <w:r w:rsidRPr="006515DA">
              <w:rPr>
                <w:lang w:val="ru-RU"/>
              </w:rPr>
              <w:t>9.483338e-04</w:t>
            </w:r>
          </w:p>
        </w:tc>
      </w:tr>
      <w:tr w:rsidR="00EC79A2" w14:paraId="4EEA4487" w14:textId="77777777" w:rsidTr="003913A8">
        <w:trPr>
          <w:trHeight w:val="570"/>
        </w:trPr>
        <w:tc>
          <w:tcPr>
            <w:tcW w:w="1060" w:type="dxa"/>
          </w:tcPr>
          <w:p w14:paraId="1682883E" w14:textId="77777777" w:rsidR="00EC79A2" w:rsidRDefault="00EC79A2" w:rsidP="003913A8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28B181A6" w14:textId="77777777" w:rsidR="00EC79A2" w:rsidRPr="006515DA" w:rsidRDefault="00EC79A2" w:rsidP="003913A8">
            <w:r>
              <w:t>51</w:t>
            </w:r>
          </w:p>
        </w:tc>
        <w:tc>
          <w:tcPr>
            <w:tcW w:w="2900" w:type="dxa"/>
          </w:tcPr>
          <w:p w14:paraId="3CC78FF3" w14:textId="77777777" w:rsidR="00EC79A2" w:rsidRPr="00963A62" w:rsidRDefault="00EC79A2" w:rsidP="003913A8">
            <w:r w:rsidRPr="006515DA">
              <w:rPr>
                <w:lang w:val="ru-RU"/>
              </w:rPr>
              <w:t>8.214497e-06</w:t>
            </w:r>
          </w:p>
        </w:tc>
      </w:tr>
      <w:tr w:rsidR="00EC79A2" w14:paraId="2EEEF73E" w14:textId="77777777" w:rsidTr="003913A8">
        <w:trPr>
          <w:trHeight w:val="580"/>
        </w:trPr>
        <w:tc>
          <w:tcPr>
            <w:tcW w:w="1060" w:type="dxa"/>
          </w:tcPr>
          <w:p w14:paraId="0C53D46D" w14:textId="77777777" w:rsidR="00EC79A2" w:rsidRDefault="00EC79A2" w:rsidP="003913A8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3100" w:type="dxa"/>
          </w:tcPr>
          <w:p w14:paraId="070903DC" w14:textId="77777777" w:rsidR="00EC79A2" w:rsidRPr="001D7F27" w:rsidRDefault="00EC79A2" w:rsidP="003913A8">
            <w:pPr>
              <w:rPr>
                <w:lang w:val="ru-RU"/>
              </w:rPr>
            </w:pPr>
            <w:r>
              <w:rPr>
                <w:lang w:val="ru-RU"/>
              </w:rPr>
              <w:t>64</w:t>
            </w:r>
          </w:p>
        </w:tc>
        <w:tc>
          <w:tcPr>
            <w:tcW w:w="2900" w:type="dxa"/>
          </w:tcPr>
          <w:p w14:paraId="7FE5D37A" w14:textId="77777777" w:rsidR="00EC79A2" w:rsidRPr="00963A62" w:rsidRDefault="00EC79A2" w:rsidP="003913A8">
            <w:r w:rsidRPr="009131D7">
              <w:rPr>
                <w:lang w:val="ru-RU"/>
              </w:rPr>
              <w:t>3.640905e-08</w:t>
            </w:r>
          </w:p>
        </w:tc>
      </w:tr>
    </w:tbl>
    <w:p w14:paraId="0499CE77" w14:textId="77777777" w:rsidR="009131D7" w:rsidRDefault="009131D7" w:rsidP="001D7F27">
      <w:pPr>
        <w:rPr>
          <w:lang w:val="ru-RU"/>
        </w:rPr>
      </w:pPr>
    </w:p>
    <w:p w14:paraId="59B9B3F0" w14:textId="7001C98B" w:rsidR="00EC79A2" w:rsidRDefault="00EC79A2" w:rsidP="001D7F27">
      <w:pPr>
        <w:rPr>
          <w:lang w:val="ru-RU"/>
        </w:rPr>
      </w:pPr>
      <w:r>
        <w:rPr>
          <w:lang w:val="ru-RU"/>
        </w:rPr>
        <w:t>Теперь исследуем количество итераций и точность</w:t>
      </w:r>
      <w:r w:rsidR="005504EF">
        <w:rPr>
          <w:lang w:val="ru-RU"/>
        </w:rPr>
        <w:t xml:space="preserve"> для разной степени отделимости собственных чисел.</w:t>
      </w:r>
    </w:p>
    <w:p w14:paraId="0F9DDE92" w14:textId="0D553AAF" w:rsidR="005504EF" w:rsidRDefault="005504EF" w:rsidP="001D7F27">
      <w:pPr>
        <w:rPr>
          <w:lang w:val="ru-RU"/>
        </w:rPr>
      </w:pPr>
      <w:r>
        <w:rPr>
          <w:lang w:val="ru-RU"/>
        </w:rPr>
        <w:t xml:space="preserve">Зафиксируем </w:t>
      </w:r>
      <w:r>
        <w:rPr>
          <w:lang w:val="ru-RU"/>
        </w:rPr>
        <w:t>ε</w:t>
      </w:r>
      <w:r>
        <w:rPr>
          <w:lang w:val="ru-RU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lang w:val="ru-RU"/>
              </w:rPr>
              <m:t>-7</m:t>
            </m:r>
          </m:sup>
        </m:sSup>
      </m:oMath>
      <w:r>
        <w:rPr>
          <w:rFonts w:eastAsiaTheme="minorEastAsia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EC79A2" w14:paraId="0086E15B" w14:textId="77777777" w:rsidTr="003913A8">
        <w:tc>
          <w:tcPr>
            <w:tcW w:w="2876" w:type="dxa"/>
          </w:tcPr>
          <w:p w14:paraId="7FAE9B0D" w14:textId="7C00A4D1" w:rsidR="00EC79A2" w:rsidRPr="00EC79A2" w:rsidRDefault="00EC79A2" w:rsidP="00EC79A2">
            <w:pPr>
              <w:rPr>
                <w:rFonts w:eastAsiaTheme="minorEastAsia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 xml:space="preserve"> 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/>
                      <w:lang w:val="ru-R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lang w:val="ru-RU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, i ≠j</m:t>
              </m:r>
            </m:oMath>
            <w:r>
              <w:rPr>
                <w:rFonts w:eastAsiaTheme="minorEastAsia"/>
              </w:rPr>
              <w:t>.</w:t>
            </w:r>
          </w:p>
        </w:tc>
        <w:tc>
          <w:tcPr>
            <w:tcW w:w="2877" w:type="dxa"/>
          </w:tcPr>
          <w:p w14:paraId="687F4DFC" w14:textId="77777777" w:rsidR="00EC79A2" w:rsidRDefault="00EC79A2" w:rsidP="003913A8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>Число итераций.</w:t>
            </w:r>
          </w:p>
        </w:tc>
        <w:tc>
          <w:tcPr>
            <w:tcW w:w="2877" w:type="dxa"/>
          </w:tcPr>
          <w:p w14:paraId="76DFBDF2" w14:textId="77777777" w:rsidR="00EC79A2" w:rsidRDefault="00EC79A2" w:rsidP="003913A8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>Норма вектора невязки.</w:t>
            </w:r>
          </w:p>
        </w:tc>
      </w:tr>
      <w:tr w:rsidR="00EC79A2" w14:paraId="524F4DE0" w14:textId="77777777" w:rsidTr="003913A8">
        <w:tc>
          <w:tcPr>
            <w:tcW w:w="2876" w:type="dxa"/>
          </w:tcPr>
          <w:p w14:paraId="51801E06" w14:textId="6BBD1155" w:rsidR="00EC79A2" w:rsidRPr="00EC79A2" w:rsidRDefault="00EC79A2" w:rsidP="00EC79A2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877" w:type="dxa"/>
          </w:tcPr>
          <w:p w14:paraId="3B0CAE56" w14:textId="659085B2" w:rsidR="00EC79A2" w:rsidRPr="00B47C9B" w:rsidRDefault="00EC79A2" w:rsidP="003913A8">
            <w:pPr>
              <w:rPr>
                <w:rFonts w:eastAsiaTheme="minorEastAsia"/>
              </w:rPr>
            </w:pPr>
            <w:r w:rsidRPr="00EC79A2">
              <w:rPr>
                <w:rFonts w:eastAsiaTheme="minorEastAsia"/>
              </w:rPr>
              <w:t>53</w:t>
            </w:r>
          </w:p>
        </w:tc>
        <w:tc>
          <w:tcPr>
            <w:tcW w:w="2877" w:type="dxa"/>
          </w:tcPr>
          <w:p w14:paraId="7088FC98" w14:textId="3EB82751" w:rsidR="00EC79A2" w:rsidRDefault="00EC79A2" w:rsidP="003913A8">
            <w:pPr>
              <w:rPr>
                <w:rFonts w:eastAsiaTheme="minorEastAsia"/>
                <w:lang w:val="ru-RU"/>
              </w:rPr>
            </w:pPr>
            <w:r w:rsidRPr="00EC79A2">
              <w:rPr>
                <w:rFonts w:eastAsiaTheme="minorEastAsia"/>
                <w:lang w:val="ru-RU"/>
              </w:rPr>
              <w:t>9.852393e-08</w:t>
            </w:r>
          </w:p>
        </w:tc>
      </w:tr>
      <w:tr w:rsidR="00EC79A2" w14:paraId="19F5ECD8" w14:textId="77777777" w:rsidTr="003913A8">
        <w:tc>
          <w:tcPr>
            <w:tcW w:w="2876" w:type="dxa"/>
          </w:tcPr>
          <w:p w14:paraId="476B718D" w14:textId="0B17D3AA" w:rsidR="00EC79A2" w:rsidRPr="004B38D9" w:rsidRDefault="00EC79A2" w:rsidP="003913A8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877" w:type="dxa"/>
          </w:tcPr>
          <w:p w14:paraId="7FF00CA1" w14:textId="1563FFE0" w:rsidR="00EC79A2" w:rsidRPr="004B38D9" w:rsidRDefault="00EC79A2" w:rsidP="003913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21</w:t>
            </w:r>
          </w:p>
        </w:tc>
        <w:tc>
          <w:tcPr>
            <w:tcW w:w="2877" w:type="dxa"/>
          </w:tcPr>
          <w:p w14:paraId="37217799" w14:textId="38192101" w:rsidR="00EC79A2" w:rsidRDefault="00EC79A2" w:rsidP="003913A8">
            <w:pPr>
              <w:rPr>
                <w:rFonts w:eastAsiaTheme="minorEastAsia"/>
                <w:lang w:val="ru-RU"/>
              </w:rPr>
            </w:pPr>
            <w:r w:rsidRPr="00EC79A2">
              <w:rPr>
                <w:rFonts w:eastAsiaTheme="minorEastAsia"/>
                <w:lang w:val="ru-RU"/>
              </w:rPr>
              <w:t>1.006391e-07</w:t>
            </w:r>
          </w:p>
        </w:tc>
      </w:tr>
      <w:tr w:rsidR="00EC79A2" w14:paraId="7BB37298" w14:textId="77777777" w:rsidTr="003913A8">
        <w:tc>
          <w:tcPr>
            <w:tcW w:w="2876" w:type="dxa"/>
          </w:tcPr>
          <w:p w14:paraId="0A8BE028" w14:textId="5C80F166" w:rsidR="00EC79A2" w:rsidRPr="00EC79A2" w:rsidRDefault="00EC79A2" w:rsidP="003913A8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2877" w:type="dxa"/>
          </w:tcPr>
          <w:p w14:paraId="33230F29" w14:textId="345ABA50" w:rsidR="00EC79A2" w:rsidRPr="004B38D9" w:rsidRDefault="00EC79A2" w:rsidP="003913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2877" w:type="dxa"/>
          </w:tcPr>
          <w:p w14:paraId="63096D50" w14:textId="63BF7994" w:rsidR="00EC79A2" w:rsidRDefault="00EC79A2" w:rsidP="00EC79A2">
            <w:pPr>
              <w:rPr>
                <w:rFonts w:eastAsiaTheme="minorEastAsia"/>
                <w:lang w:val="ru-RU"/>
              </w:rPr>
            </w:pPr>
            <w:r w:rsidRPr="00EC79A2">
              <w:rPr>
                <w:rFonts w:eastAsiaTheme="minorEastAsia"/>
                <w:lang w:val="ru-RU"/>
              </w:rPr>
              <w:t>7.286665e-0</w:t>
            </w:r>
            <w:r>
              <w:rPr>
                <w:rFonts w:eastAsiaTheme="minorEastAsia"/>
                <w:lang w:val="ru-RU"/>
              </w:rPr>
              <w:t>7</w:t>
            </w:r>
          </w:p>
        </w:tc>
      </w:tr>
    </w:tbl>
    <w:p w14:paraId="2CB19785" w14:textId="77777777" w:rsidR="00C50934" w:rsidRPr="00CD4871" w:rsidRDefault="00C50934" w:rsidP="00C50934">
      <w:pPr>
        <w:pStyle w:val="Heading2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Вывод</w:t>
      </w:r>
    </w:p>
    <w:p w14:paraId="1E4F2F8B" w14:textId="712DBE90" w:rsidR="00A45D4F" w:rsidRDefault="00C50934" w:rsidP="003925E1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 моей реализации метод Якоби дает такой результат: для плохо отделимых собственных чисел метод работает быстрее, однако дает худшую точность в сравнении с хорошо отделимыми собственными числами.</w:t>
      </w:r>
    </w:p>
    <w:p w14:paraId="19B9032C" w14:textId="3EBBFFE5" w:rsidR="005504EF" w:rsidRDefault="005504EF" w:rsidP="003925E1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Вместе с тем, чем меньше отличаются между собой собственные числа(чем они менее отделимы, тем быстрее сходится метод. </w:t>
      </w:r>
    </w:p>
    <w:p w14:paraId="78E235C3" w14:textId="052982C7" w:rsidR="00EC79A2" w:rsidRDefault="00EC79A2" w:rsidP="003925E1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Также стоит отметить, что метод достаточно устойчив, т.к даёт практически одинаковые по точности и числу итераций результаты для матриц с различными числами обусловленности.</w:t>
      </w:r>
    </w:p>
    <w:p w14:paraId="6B004A26" w14:textId="248AC038" w:rsidR="00EC79A2" w:rsidRPr="00EC79A2" w:rsidRDefault="00EC79A2" w:rsidP="003925E1">
      <w:pPr>
        <w:rPr>
          <w:rFonts w:eastAsiaTheme="minorEastAsia"/>
        </w:rPr>
      </w:pPr>
      <w:r>
        <w:rPr>
          <w:rFonts w:eastAsiaTheme="minorEastAsia"/>
          <w:lang w:val="ru-RU"/>
        </w:rPr>
        <w:t>Существенным минусом метода является то, что он действует лишь для симметричных матриц.</w:t>
      </w:r>
    </w:p>
    <w:sectPr w:rsidR="00EC79A2" w:rsidRPr="00EC79A2">
      <w:footerReference w:type="default" r:id="rId1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272880" w14:textId="77777777" w:rsidR="00812C5A" w:rsidRDefault="00812C5A" w:rsidP="00C6554A">
      <w:pPr>
        <w:spacing w:before="0" w:after="0" w:line="240" w:lineRule="auto"/>
      </w:pPr>
      <w:r>
        <w:separator/>
      </w:r>
    </w:p>
  </w:endnote>
  <w:endnote w:type="continuationSeparator" w:id="0">
    <w:p w14:paraId="43EDABDA" w14:textId="77777777" w:rsidR="00812C5A" w:rsidRDefault="00812C5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D8A165" w14:textId="77777777" w:rsidR="009131D7" w:rsidRDefault="009131D7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18318D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85531C" w14:textId="77777777" w:rsidR="00812C5A" w:rsidRDefault="00812C5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C88FC71" w14:textId="77777777" w:rsidR="00812C5A" w:rsidRDefault="00812C5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41C2A1A"/>
    <w:multiLevelType w:val="hybridMultilevel"/>
    <w:tmpl w:val="E6A60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1D7583"/>
    <w:multiLevelType w:val="hybridMultilevel"/>
    <w:tmpl w:val="105C1A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EE49A9"/>
    <w:multiLevelType w:val="hybridMultilevel"/>
    <w:tmpl w:val="3A66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897A86"/>
    <w:multiLevelType w:val="hybridMultilevel"/>
    <w:tmpl w:val="5DEA5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36B65"/>
    <w:multiLevelType w:val="hybridMultilevel"/>
    <w:tmpl w:val="0BE47D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0A00A8"/>
    <w:multiLevelType w:val="hybridMultilevel"/>
    <w:tmpl w:val="CDB89D9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81676B"/>
    <w:multiLevelType w:val="hybridMultilevel"/>
    <w:tmpl w:val="1F82FFA6"/>
    <w:lvl w:ilvl="0" w:tplc="87E4B2A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892448"/>
    <w:multiLevelType w:val="hybridMultilevel"/>
    <w:tmpl w:val="33C0A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970C0D"/>
    <w:multiLevelType w:val="hybridMultilevel"/>
    <w:tmpl w:val="BEB0D79E"/>
    <w:lvl w:ilvl="0" w:tplc="95F41E6E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952493"/>
    <w:multiLevelType w:val="hybridMultilevel"/>
    <w:tmpl w:val="0D0E1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93384"/>
    <w:multiLevelType w:val="hybridMultilevel"/>
    <w:tmpl w:val="9098A0A2"/>
    <w:lvl w:ilvl="0" w:tplc="B0289B4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6719CD"/>
    <w:multiLevelType w:val="hybridMultilevel"/>
    <w:tmpl w:val="E4BE0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723659"/>
    <w:multiLevelType w:val="hybridMultilevel"/>
    <w:tmpl w:val="12AED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8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7"/>
  </w:num>
  <w:num w:numId="18">
    <w:abstractNumId w:val="20"/>
  </w:num>
  <w:num w:numId="19">
    <w:abstractNumId w:val="12"/>
  </w:num>
  <w:num w:numId="20">
    <w:abstractNumId w:val="24"/>
  </w:num>
  <w:num w:numId="21">
    <w:abstractNumId w:val="14"/>
  </w:num>
  <w:num w:numId="22">
    <w:abstractNumId w:val="23"/>
  </w:num>
  <w:num w:numId="23">
    <w:abstractNumId w:val="21"/>
  </w:num>
  <w:num w:numId="24">
    <w:abstractNumId w:val="13"/>
  </w:num>
  <w:num w:numId="25">
    <w:abstractNumId w:val="16"/>
  </w:num>
  <w:num w:numId="26">
    <w:abstractNumId w:val="25"/>
  </w:num>
  <w:num w:numId="27">
    <w:abstractNumId w:val="22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02C"/>
    <w:rsid w:val="00016C5D"/>
    <w:rsid w:val="00023CAC"/>
    <w:rsid w:val="0003620E"/>
    <w:rsid w:val="00057E2B"/>
    <w:rsid w:val="000743A0"/>
    <w:rsid w:val="000B78C3"/>
    <w:rsid w:val="000C2C2E"/>
    <w:rsid w:val="000D59BF"/>
    <w:rsid w:val="000E6857"/>
    <w:rsid w:val="000F4E85"/>
    <w:rsid w:val="00136F0B"/>
    <w:rsid w:val="00157235"/>
    <w:rsid w:val="00163E85"/>
    <w:rsid w:val="001728A4"/>
    <w:rsid w:val="0018318D"/>
    <w:rsid w:val="00185144"/>
    <w:rsid w:val="001C3AD5"/>
    <w:rsid w:val="001D0369"/>
    <w:rsid w:val="001D713B"/>
    <w:rsid w:val="001D7F27"/>
    <w:rsid w:val="001E218A"/>
    <w:rsid w:val="001E37B6"/>
    <w:rsid w:val="001F178A"/>
    <w:rsid w:val="00204732"/>
    <w:rsid w:val="00211B83"/>
    <w:rsid w:val="0021727B"/>
    <w:rsid w:val="00235E07"/>
    <w:rsid w:val="0023655E"/>
    <w:rsid w:val="002540FA"/>
    <w:rsid w:val="002554CD"/>
    <w:rsid w:val="00262FF3"/>
    <w:rsid w:val="00293B83"/>
    <w:rsid w:val="00297CC5"/>
    <w:rsid w:val="002A3765"/>
    <w:rsid w:val="002B4294"/>
    <w:rsid w:val="002D7AA6"/>
    <w:rsid w:val="00304B35"/>
    <w:rsid w:val="00333D0D"/>
    <w:rsid w:val="00383957"/>
    <w:rsid w:val="003925E1"/>
    <w:rsid w:val="003C597C"/>
    <w:rsid w:val="004135F9"/>
    <w:rsid w:val="00422442"/>
    <w:rsid w:val="0044662F"/>
    <w:rsid w:val="0047252A"/>
    <w:rsid w:val="00496944"/>
    <w:rsid w:val="004B38D9"/>
    <w:rsid w:val="004B40E7"/>
    <w:rsid w:val="004C049F"/>
    <w:rsid w:val="005000E2"/>
    <w:rsid w:val="005129F8"/>
    <w:rsid w:val="00524FA0"/>
    <w:rsid w:val="005504EF"/>
    <w:rsid w:val="00587A80"/>
    <w:rsid w:val="00600853"/>
    <w:rsid w:val="00612552"/>
    <w:rsid w:val="00613FC8"/>
    <w:rsid w:val="006515DA"/>
    <w:rsid w:val="006A3CE7"/>
    <w:rsid w:val="006B169E"/>
    <w:rsid w:val="006E5C44"/>
    <w:rsid w:val="006F29FC"/>
    <w:rsid w:val="007230AA"/>
    <w:rsid w:val="0079139B"/>
    <w:rsid w:val="007926CD"/>
    <w:rsid w:val="00792A89"/>
    <w:rsid w:val="007A1C59"/>
    <w:rsid w:val="007A33CC"/>
    <w:rsid w:val="007B3676"/>
    <w:rsid w:val="007C6B8B"/>
    <w:rsid w:val="00812C5A"/>
    <w:rsid w:val="00813AA7"/>
    <w:rsid w:val="00842921"/>
    <w:rsid w:val="00843DD7"/>
    <w:rsid w:val="00857FC5"/>
    <w:rsid w:val="0086331C"/>
    <w:rsid w:val="00866C1E"/>
    <w:rsid w:val="0087095E"/>
    <w:rsid w:val="00883AF3"/>
    <w:rsid w:val="008B6E89"/>
    <w:rsid w:val="008E32C0"/>
    <w:rsid w:val="008F0164"/>
    <w:rsid w:val="009131D7"/>
    <w:rsid w:val="00925045"/>
    <w:rsid w:val="00926650"/>
    <w:rsid w:val="00952C95"/>
    <w:rsid w:val="00954867"/>
    <w:rsid w:val="00963A62"/>
    <w:rsid w:val="0096502C"/>
    <w:rsid w:val="0096546E"/>
    <w:rsid w:val="0098339F"/>
    <w:rsid w:val="00991CD3"/>
    <w:rsid w:val="00992691"/>
    <w:rsid w:val="009A3742"/>
    <w:rsid w:val="009E1FCF"/>
    <w:rsid w:val="009F33BB"/>
    <w:rsid w:val="00A169E3"/>
    <w:rsid w:val="00A256CD"/>
    <w:rsid w:val="00A45749"/>
    <w:rsid w:val="00A45D4F"/>
    <w:rsid w:val="00A65CEA"/>
    <w:rsid w:val="00A7327B"/>
    <w:rsid w:val="00A74CDD"/>
    <w:rsid w:val="00AA1449"/>
    <w:rsid w:val="00AE4FB5"/>
    <w:rsid w:val="00AE513C"/>
    <w:rsid w:val="00B36342"/>
    <w:rsid w:val="00B45412"/>
    <w:rsid w:val="00B47C9B"/>
    <w:rsid w:val="00B52B1A"/>
    <w:rsid w:val="00B5362B"/>
    <w:rsid w:val="00B80449"/>
    <w:rsid w:val="00BB102A"/>
    <w:rsid w:val="00BD0437"/>
    <w:rsid w:val="00C04DF1"/>
    <w:rsid w:val="00C114EE"/>
    <w:rsid w:val="00C13B8F"/>
    <w:rsid w:val="00C25770"/>
    <w:rsid w:val="00C37AAB"/>
    <w:rsid w:val="00C40668"/>
    <w:rsid w:val="00C474B9"/>
    <w:rsid w:val="00C50934"/>
    <w:rsid w:val="00C6554A"/>
    <w:rsid w:val="00CA4B38"/>
    <w:rsid w:val="00CD4871"/>
    <w:rsid w:val="00CF11E7"/>
    <w:rsid w:val="00D22DFF"/>
    <w:rsid w:val="00D23712"/>
    <w:rsid w:val="00D30B91"/>
    <w:rsid w:val="00D33C84"/>
    <w:rsid w:val="00DB398D"/>
    <w:rsid w:val="00DB79A6"/>
    <w:rsid w:val="00DC0ED9"/>
    <w:rsid w:val="00DC4C1C"/>
    <w:rsid w:val="00DD630A"/>
    <w:rsid w:val="00E04239"/>
    <w:rsid w:val="00E15BBE"/>
    <w:rsid w:val="00EB0DB1"/>
    <w:rsid w:val="00EB188B"/>
    <w:rsid w:val="00EC6600"/>
    <w:rsid w:val="00EC79A2"/>
    <w:rsid w:val="00ED7C44"/>
    <w:rsid w:val="00EF010D"/>
    <w:rsid w:val="00EF0C76"/>
    <w:rsid w:val="00F10D75"/>
    <w:rsid w:val="00F252B1"/>
    <w:rsid w:val="00F32A95"/>
    <w:rsid w:val="00F46C35"/>
    <w:rsid w:val="00F511F9"/>
    <w:rsid w:val="00F538A9"/>
    <w:rsid w:val="00F8285F"/>
    <w:rsid w:val="00F963EB"/>
    <w:rsid w:val="00FB3BF8"/>
    <w:rsid w:val="00FB4272"/>
    <w:rsid w:val="00FD5CC8"/>
    <w:rsid w:val="00FE2E74"/>
    <w:rsid w:val="00FE54DC"/>
    <w:rsid w:val="00FF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F4956"/>
  <w15:chartTrackingRefBased/>
  <w15:docId w15:val="{C60FE107-9733-492E-95B6-F21ED59B9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4C1C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02C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i/>
      <w:caps/>
      <w:color w:val="808080" w:themeColor="background1" w:themeShade="8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18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8D9BAF" w:themeColor="text2" w:themeTint="99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502C"/>
    <w:rPr>
      <w:rFonts w:asciiTheme="majorHAnsi" w:eastAsiaTheme="majorEastAsia" w:hAnsiTheme="majorHAnsi" w:cstheme="majorBidi"/>
      <w:i/>
      <w:caps/>
      <w:color w:val="808080" w:themeColor="background1" w:themeShade="80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B188B"/>
    <w:rPr>
      <w:rFonts w:asciiTheme="majorHAnsi" w:eastAsiaTheme="majorEastAsia" w:hAnsiTheme="majorHAnsi" w:cstheme="majorBidi"/>
      <w:i/>
      <w:color w:val="8D9BAF" w:themeColor="text2" w:themeTint="99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BD0437"/>
    <w:pPr>
      <w:ind w:left="720"/>
      <w:contextualSpacing/>
    </w:pPr>
  </w:style>
  <w:style w:type="paragraph" w:styleId="NormalWeb">
    <w:name w:val="Normal (Web)"/>
    <w:basedOn w:val="Normal"/>
    <w:semiHidden/>
    <w:unhideWhenUsed/>
    <w:rsid w:val="00D22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table" w:styleId="TableGrid">
    <w:name w:val="Table Grid"/>
    <w:basedOn w:val="TableNormal"/>
    <w:uiPriority w:val="39"/>
    <w:rsid w:val="00B47C9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45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8119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ria\AppData\Local\Packages\Microsoft.Office.Desktop_8wekyb3d8bbwe\LocalCache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C80DE-EC5B-42AB-A731-78B43095C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2394</TotalTime>
  <Pages>21</Pages>
  <Words>3078</Words>
  <Characters>17548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Daria Krupkina</cp:lastModifiedBy>
  <cp:revision>45</cp:revision>
  <dcterms:created xsi:type="dcterms:W3CDTF">2018-10-08T21:32:00Z</dcterms:created>
  <dcterms:modified xsi:type="dcterms:W3CDTF">2018-12-19T21:32:00Z</dcterms:modified>
</cp:coreProperties>
</file>